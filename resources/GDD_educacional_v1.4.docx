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23F4" w:rsidRDefault="00FB23F4" w:rsidP="00D767B5">
      <w:pPr>
        <w:spacing w:line="360" w:lineRule="auto"/>
        <w:jc w:val="center"/>
        <w:rPr>
          <w:b/>
          <w:sz w:val="40"/>
          <w:szCs w:val="40"/>
        </w:rPr>
      </w:pPr>
    </w:p>
    <w:p w:rsidR="00FB23F4" w:rsidRDefault="00FB23F4" w:rsidP="00D767B5">
      <w:pPr>
        <w:spacing w:line="360" w:lineRule="auto"/>
        <w:jc w:val="center"/>
        <w:rPr>
          <w:b/>
          <w:sz w:val="40"/>
          <w:szCs w:val="40"/>
        </w:rPr>
      </w:pPr>
    </w:p>
    <w:p w:rsidR="00FB23F4" w:rsidRDefault="00FB23F4" w:rsidP="00D767B5">
      <w:pPr>
        <w:spacing w:line="360" w:lineRule="auto"/>
        <w:jc w:val="center"/>
        <w:rPr>
          <w:b/>
          <w:sz w:val="40"/>
          <w:szCs w:val="40"/>
        </w:rPr>
      </w:pPr>
    </w:p>
    <w:p w:rsidR="00FB23F4" w:rsidRDefault="00FB23F4" w:rsidP="00D767B5">
      <w:pPr>
        <w:spacing w:line="360" w:lineRule="auto"/>
        <w:jc w:val="center"/>
        <w:rPr>
          <w:b/>
          <w:sz w:val="40"/>
          <w:szCs w:val="40"/>
        </w:rPr>
      </w:pPr>
    </w:p>
    <w:p w:rsidR="00FB23F4" w:rsidRDefault="00FB23F4" w:rsidP="00D767B5">
      <w:pPr>
        <w:spacing w:line="360" w:lineRule="auto"/>
        <w:jc w:val="center"/>
        <w:rPr>
          <w:b/>
          <w:sz w:val="40"/>
          <w:szCs w:val="40"/>
        </w:rPr>
      </w:pPr>
    </w:p>
    <w:p w:rsidR="00D767B5" w:rsidRPr="00484C27" w:rsidRDefault="00D767B5" w:rsidP="00D767B5">
      <w:pPr>
        <w:spacing w:line="360" w:lineRule="auto"/>
        <w:jc w:val="center"/>
        <w:rPr>
          <w:b/>
          <w:sz w:val="40"/>
          <w:szCs w:val="40"/>
        </w:rPr>
      </w:pPr>
      <w:r w:rsidRPr="00484C27">
        <w:rPr>
          <w:b/>
          <w:sz w:val="40"/>
          <w:szCs w:val="40"/>
        </w:rPr>
        <w:t xml:space="preserve">Game Design </w:t>
      </w:r>
      <w:proofErr w:type="spellStart"/>
      <w:r w:rsidRPr="00484C27">
        <w:rPr>
          <w:b/>
          <w:sz w:val="40"/>
          <w:szCs w:val="40"/>
        </w:rPr>
        <w:t>Document</w:t>
      </w:r>
      <w:proofErr w:type="spellEnd"/>
    </w:p>
    <w:p w:rsidR="00D767B5" w:rsidRPr="000B7D57" w:rsidRDefault="00D767B5" w:rsidP="00D767B5">
      <w:pPr>
        <w:spacing w:line="360" w:lineRule="auto"/>
        <w:jc w:val="center"/>
        <w:rPr>
          <w:b/>
          <w:color w:val="4F81BD"/>
          <w:sz w:val="40"/>
          <w:szCs w:val="40"/>
        </w:rPr>
      </w:pPr>
    </w:p>
    <w:p w:rsidR="00D767B5" w:rsidRPr="000B7D57" w:rsidRDefault="00D767B5" w:rsidP="00D767B5">
      <w:pPr>
        <w:spacing w:line="360" w:lineRule="auto"/>
        <w:jc w:val="center"/>
        <w:rPr>
          <w:b/>
          <w:color w:val="4F81BD"/>
          <w:sz w:val="40"/>
          <w:szCs w:val="40"/>
        </w:rPr>
      </w:pPr>
    </w:p>
    <w:p w:rsidR="00D767B5" w:rsidRPr="000B7D57" w:rsidRDefault="00D767B5" w:rsidP="00D767B5">
      <w:pPr>
        <w:spacing w:line="360" w:lineRule="auto"/>
        <w:jc w:val="center"/>
        <w:rPr>
          <w:b/>
          <w:color w:val="4F81BD"/>
          <w:sz w:val="40"/>
          <w:szCs w:val="40"/>
        </w:rPr>
      </w:pPr>
    </w:p>
    <w:p w:rsidR="00D767B5" w:rsidRPr="000B7D57" w:rsidRDefault="00D767B5" w:rsidP="00D767B5">
      <w:pPr>
        <w:spacing w:line="360" w:lineRule="auto"/>
        <w:jc w:val="center"/>
        <w:rPr>
          <w:b/>
          <w:color w:val="4F81BD"/>
          <w:sz w:val="40"/>
          <w:szCs w:val="40"/>
        </w:rPr>
      </w:pPr>
    </w:p>
    <w:p w:rsidR="0072572E" w:rsidRDefault="0072572E" w:rsidP="00D767B5">
      <w:pPr>
        <w:spacing w:line="240" w:lineRule="auto"/>
        <w:jc w:val="center"/>
        <w:rPr>
          <w:b/>
          <w:sz w:val="24"/>
          <w:szCs w:val="24"/>
        </w:rPr>
      </w:pPr>
    </w:p>
    <w:p w:rsidR="00D767B5" w:rsidRPr="00484C27" w:rsidRDefault="00D767B5" w:rsidP="00D767B5">
      <w:pPr>
        <w:spacing w:line="240" w:lineRule="auto"/>
        <w:jc w:val="center"/>
        <w:rPr>
          <w:b/>
          <w:sz w:val="24"/>
          <w:szCs w:val="24"/>
        </w:rPr>
      </w:pPr>
      <w:r w:rsidRPr="00484C27">
        <w:rPr>
          <w:b/>
          <w:sz w:val="24"/>
          <w:szCs w:val="24"/>
        </w:rPr>
        <w:t>Projeto</w:t>
      </w:r>
    </w:p>
    <w:p w:rsidR="00D767B5" w:rsidRPr="00484C27" w:rsidRDefault="00F4457D" w:rsidP="00D767B5">
      <w:pPr>
        <w:spacing w:line="24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Jogo Educacional</w:t>
      </w:r>
    </w:p>
    <w:p w:rsidR="00D767B5" w:rsidRDefault="00D767B5" w:rsidP="00D767B5">
      <w:pPr>
        <w:spacing w:line="240" w:lineRule="auto"/>
        <w:jc w:val="center"/>
        <w:rPr>
          <w:sz w:val="24"/>
          <w:szCs w:val="24"/>
        </w:rPr>
      </w:pPr>
      <w:r w:rsidRPr="00484C27">
        <w:rPr>
          <w:sz w:val="24"/>
          <w:szCs w:val="24"/>
        </w:rPr>
        <w:t>Responsáve</w:t>
      </w:r>
      <w:r w:rsidR="00BB324F">
        <w:rPr>
          <w:sz w:val="24"/>
          <w:szCs w:val="24"/>
        </w:rPr>
        <w:t>is:</w:t>
      </w:r>
    </w:p>
    <w:p w:rsidR="0072572E" w:rsidRDefault="00F4457D" w:rsidP="00F4457D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Henrique Cruz</w:t>
      </w:r>
      <w:r>
        <w:rPr>
          <w:sz w:val="24"/>
          <w:szCs w:val="24"/>
        </w:rPr>
        <w:tab/>
      </w:r>
    </w:p>
    <w:p w:rsidR="000C6B6E" w:rsidRDefault="000C6B6E" w:rsidP="00F4457D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André Fagundes</w:t>
      </w:r>
    </w:p>
    <w:p w:rsidR="00454BEF" w:rsidRDefault="00454BEF" w:rsidP="00F4457D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Rafael Ribeiro</w:t>
      </w:r>
    </w:p>
    <w:p w:rsidR="00E61967" w:rsidRDefault="00E61967" w:rsidP="00D767B5">
      <w:pPr>
        <w:spacing w:line="240" w:lineRule="auto"/>
        <w:jc w:val="center"/>
        <w:rPr>
          <w:sz w:val="24"/>
          <w:szCs w:val="24"/>
        </w:rPr>
      </w:pPr>
    </w:p>
    <w:p w:rsidR="00E61967" w:rsidRDefault="00E61967" w:rsidP="00D767B5">
      <w:pPr>
        <w:spacing w:line="240" w:lineRule="auto"/>
        <w:jc w:val="center"/>
        <w:rPr>
          <w:sz w:val="24"/>
          <w:szCs w:val="24"/>
        </w:rPr>
      </w:pPr>
    </w:p>
    <w:p w:rsidR="00D767B5" w:rsidRPr="00484C27" w:rsidRDefault="00D767B5" w:rsidP="00D767B5">
      <w:pPr>
        <w:spacing w:line="360" w:lineRule="auto"/>
        <w:jc w:val="center"/>
        <w:rPr>
          <w:b/>
          <w:sz w:val="24"/>
          <w:szCs w:val="24"/>
        </w:rPr>
      </w:pPr>
      <w:r w:rsidRPr="00484C27">
        <w:rPr>
          <w:b/>
          <w:sz w:val="24"/>
          <w:szCs w:val="24"/>
        </w:rPr>
        <w:lastRenderedPageBreak/>
        <w:t>HISTÓRICO DE REVISÃO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957"/>
        <w:gridCol w:w="1561"/>
        <w:gridCol w:w="2126"/>
        <w:gridCol w:w="4076"/>
      </w:tblGrid>
      <w:tr w:rsidR="00D767B5" w:rsidRPr="000B7D57" w:rsidTr="000B7D57">
        <w:tc>
          <w:tcPr>
            <w:tcW w:w="957" w:type="dxa"/>
            <w:shd w:val="clear" w:color="auto" w:fill="D9D9D9"/>
          </w:tcPr>
          <w:p w:rsidR="00D767B5" w:rsidRPr="000B7D57" w:rsidRDefault="00D767B5" w:rsidP="000B7D57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Versão</w:t>
            </w:r>
          </w:p>
        </w:tc>
        <w:tc>
          <w:tcPr>
            <w:tcW w:w="1561" w:type="dxa"/>
            <w:shd w:val="clear" w:color="auto" w:fill="D9D9D9"/>
          </w:tcPr>
          <w:p w:rsidR="00D767B5" w:rsidRPr="000B7D57" w:rsidRDefault="00D767B5" w:rsidP="000B7D57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Data</w:t>
            </w:r>
          </w:p>
        </w:tc>
        <w:tc>
          <w:tcPr>
            <w:tcW w:w="2126" w:type="dxa"/>
            <w:shd w:val="clear" w:color="auto" w:fill="D9D9D9"/>
          </w:tcPr>
          <w:p w:rsidR="00D767B5" w:rsidRPr="000B7D57" w:rsidRDefault="00D767B5" w:rsidP="000B7D57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4076" w:type="dxa"/>
            <w:shd w:val="clear" w:color="auto" w:fill="D9D9D9"/>
          </w:tcPr>
          <w:p w:rsidR="00D767B5" w:rsidRPr="000B7D57" w:rsidRDefault="00D767B5" w:rsidP="000B7D57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Motivo</w:t>
            </w:r>
          </w:p>
        </w:tc>
      </w:tr>
      <w:tr w:rsidR="00D767B5" w:rsidRPr="000B7D57" w:rsidTr="000B7D57">
        <w:tc>
          <w:tcPr>
            <w:tcW w:w="957" w:type="dxa"/>
          </w:tcPr>
          <w:p w:rsidR="00D767B5" w:rsidRPr="000B7D57" w:rsidRDefault="00D767B5" w:rsidP="000B7D57">
            <w:pPr>
              <w:spacing w:after="0" w:line="360" w:lineRule="auto"/>
              <w:rPr>
                <w:sz w:val="24"/>
                <w:szCs w:val="24"/>
              </w:rPr>
            </w:pPr>
            <w:r w:rsidRPr="000B7D57">
              <w:rPr>
                <w:sz w:val="24"/>
                <w:szCs w:val="24"/>
              </w:rPr>
              <w:t>00.01</w:t>
            </w:r>
          </w:p>
        </w:tc>
        <w:tc>
          <w:tcPr>
            <w:tcW w:w="1561" w:type="dxa"/>
          </w:tcPr>
          <w:p w:rsidR="00D767B5" w:rsidRPr="000B7D57" w:rsidRDefault="002937C8" w:rsidP="000B7D57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30/05/2011</w:t>
            </w:r>
          </w:p>
        </w:tc>
        <w:tc>
          <w:tcPr>
            <w:tcW w:w="2126" w:type="dxa"/>
          </w:tcPr>
          <w:p w:rsidR="00D767B5" w:rsidRPr="000B7D57" w:rsidRDefault="0072572E" w:rsidP="000B7D57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Henrique</w:t>
            </w:r>
          </w:p>
        </w:tc>
        <w:tc>
          <w:tcPr>
            <w:tcW w:w="4076" w:type="dxa"/>
          </w:tcPr>
          <w:p w:rsidR="00D767B5" w:rsidRPr="000B7D57" w:rsidRDefault="002937C8" w:rsidP="000B7D57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Iniciação</w:t>
            </w:r>
          </w:p>
        </w:tc>
      </w:tr>
      <w:tr w:rsidR="00D767B5" w:rsidRPr="000B7D57" w:rsidTr="000B7D57">
        <w:tc>
          <w:tcPr>
            <w:tcW w:w="957" w:type="dxa"/>
          </w:tcPr>
          <w:p w:rsidR="00D767B5" w:rsidRPr="000B7D57" w:rsidRDefault="005B3090" w:rsidP="000B7D57">
            <w:pPr>
              <w:spacing w:after="0" w:line="360" w:lineRule="auto"/>
              <w:rPr>
                <w:sz w:val="24"/>
                <w:szCs w:val="24"/>
              </w:rPr>
            </w:pPr>
            <w:r w:rsidRPr="000B7D57">
              <w:rPr>
                <w:sz w:val="24"/>
                <w:szCs w:val="24"/>
              </w:rPr>
              <w:t>00.02</w:t>
            </w:r>
          </w:p>
        </w:tc>
        <w:tc>
          <w:tcPr>
            <w:tcW w:w="1561" w:type="dxa"/>
          </w:tcPr>
          <w:p w:rsidR="00D767B5" w:rsidRPr="000B7D57" w:rsidRDefault="002937C8" w:rsidP="000B7D57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02/06/2011</w:t>
            </w:r>
          </w:p>
        </w:tc>
        <w:tc>
          <w:tcPr>
            <w:tcW w:w="2126" w:type="dxa"/>
          </w:tcPr>
          <w:p w:rsidR="00D767B5" w:rsidRPr="000B7D57" w:rsidRDefault="0072572E" w:rsidP="000B7D57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Henrique</w:t>
            </w:r>
          </w:p>
        </w:tc>
        <w:tc>
          <w:tcPr>
            <w:tcW w:w="4076" w:type="dxa"/>
          </w:tcPr>
          <w:p w:rsidR="00D767B5" w:rsidRPr="000B7D57" w:rsidRDefault="002937C8" w:rsidP="000B7D57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Alteração de imagens, inclusão de textos.</w:t>
            </w:r>
          </w:p>
        </w:tc>
      </w:tr>
      <w:tr w:rsidR="005B3090" w:rsidRPr="000B7D57" w:rsidTr="000B7D57">
        <w:tc>
          <w:tcPr>
            <w:tcW w:w="957" w:type="dxa"/>
          </w:tcPr>
          <w:p w:rsidR="005B3090" w:rsidRPr="000B7D57" w:rsidRDefault="00725F23" w:rsidP="000B7D57">
            <w:pPr>
              <w:spacing w:after="0" w:line="360" w:lineRule="auto"/>
              <w:rPr>
                <w:sz w:val="24"/>
                <w:szCs w:val="24"/>
              </w:rPr>
            </w:pPr>
            <w:r w:rsidRPr="000B7D57">
              <w:rPr>
                <w:sz w:val="24"/>
                <w:szCs w:val="24"/>
              </w:rPr>
              <w:t>00.03</w:t>
            </w:r>
          </w:p>
        </w:tc>
        <w:tc>
          <w:tcPr>
            <w:tcW w:w="1561" w:type="dxa"/>
          </w:tcPr>
          <w:p w:rsidR="005B3090" w:rsidRPr="000B7D57" w:rsidRDefault="002937C8" w:rsidP="000B7D57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08/06/2011</w:t>
            </w:r>
          </w:p>
        </w:tc>
        <w:tc>
          <w:tcPr>
            <w:tcW w:w="2126" w:type="dxa"/>
          </w:tcPr>
          <w:p w:rsidR="005B3090" w:rsidRPr="000B7D57" w:rsidRDefault="0072572E" w:rsidP="000B7D57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Henrique</w:t>
            </w:r>
          </w:p>
        </w:tc>
        <w:tc>
          <w:tcPr>
            <w:tcW w:w="4076" w:type="dxa"/>
          </w:tcPr>
          <w:p w:rsidR="005B3090" w:rsidRPr="000B7D57" w:rsidRDefault="002937C8" w:rsidP="000B7D57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Alteração de imagens, atualização de componentes.</w:t>
            </w:r>
          </w:p>
        </w:tc>
      </w:tr>
      <w:tr w:rsidR="00725F23" w:rsidRPr="000B7D57" w:rsidTr="000B7D57">
        <w:tc>
          <w:tcPr>
            <w:tcW w:w="957" w:type="dxa"/>
          </w:tcPr>
          <w:p w:rsidR="00725F23" w:rsidRPr="000B7D57" w:rsidRDefault="00725F23" w:rsidP="000B7D57">
            <w:pPr>
              <w:spacing w:after="0" w:line="360" w:lineRule="auto"/>
              <w:rPr>
                <w:sz w:val="24"/>
                <w:szCs w:val="24"/>
              </w:rPr>
            </w:pPr>
            <w:r w:rsidRPr="000B7D57">
              <w:rPr>
                <w:sz w:val="24"/>
                <w:szCs w:val="24"/>
              </w:rPr>
              <w:t>00.04</w:t>
            </w:r>
          </w:p>
        </w:tc>
        <w:tc>
          <w:tcPr>
            <w:tcW w:w="1561" w:type="dxa"/>
          </w:tcPr>
          <w:p w:rsidR="00725F23" w:rsidRPr="000B7D57" w:rsidRDefault="00454BEF" w:rsidP="000B7D57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20/09/2011</w:t>
            </w:r>
          </w:p>
        </w:tc>
        <w:tc>
          <w:tcPr>
            <w:tcW w:w="2126" w:type="dxa"/>
          </w:tcPr>
          <w:p w:rsidR="00725F23" w:rsidRPr="000B7D57" w:rsidRDefault="0072572E" w:rsidP="000B7D57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Henrique</w:t>
            </w:r>
          </w:p>
        </w:tc>
        <w:tc>
          <w:tcPr>
            <w:tcW w:w="4076" w:type="dxa"/>
          </w:tcPr>
          <w:p w:rsidR="00725F23" w:rsidRPr="000B7D57" w:rsidRDefault="00454BEF" w:rsidP="000B7D57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Atualização de </w:t>
            </w:r>
            <w:proofErr w:type="spellStart"/>
            <w:r>
              <w:rPr>
                <w:sz w:val="24"/>
                <w:szCs w:val="24"/>
              </w:rPr>
              <w:t>mecanicas</w:t>
            </w:r>
            <w:proofErr w:type="spellEnd"/>
          </w:p>
        </w:tc>
      </w:tr>
      <w:tr w:rsidR="00725F23" w:rsidRPr="000B7D57" w:rsidTr="000B7D57">
        <w:tc>
          <w:tcPr>
            <w:tcW w:w="957" w:type="dxa"/>
          </w:tcPr>
          <w:p w:rsidR="00725F23" w:rsidRPr="000B7D57" w:rsidRDefault="0045722A" w:rsidP="000B7D57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00.</w:t>
            </w:r>
            <w:r w:rsidR="002A1F96">
              <w:rPr>
                <w:sz w:val="24"/>
                <w:szCs w:val="24"/>
              </w:rPr>
              <w:t>05</w:t>
            </w:r>
          </w:p>
        </w:tc>
        <w:tc>
          <w:tcPr>
            <w:tcW w:w="1561" w:type="dxa"/>
          </w:tcPr>
          <w:p w:rsidR="00725F23" w:rsidRPr="000B7D57" w:rsidRDefault="00454BEF" w:rsidP="000B7D57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1/10/2011</w:t>
            </w:r>
          </w:p>
        </w:tc>
        <w:tc>
          <w:tcPr>
            <w:tcW w:w="2126" w:type="dxa"/>
          </w:tcPr>
          <w:p w:rsidR="00725F23" w:rsidRPr="000B7D57" w:rsidRDefault="002A1F96" w:rsidP="000B7D57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Henrique </w:t>
            </w:r>
          </w:p>
        </w:tc>
        <w:tc>
          <w:tcPr>
            <w:tcW w:w="4076" w:type="dxa"/>
          </w:tcPr>
          <w:p w:rsidR="00725F23" w:rsidRPr="000B7D57" w:rsidRDefault="00454BEF" w:rsidP="000B7D57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Revisão de erros e </w:t>
            </w:r>
            <w:proofErr w:type="spellStart"/>
            <w:r>
              <w:rPr>
                <w:sz w:val="24"/>
                <w:szCs w:val="24"/>
              </w:rPr>
              <w:t>conteudo</w:t>
            </w:r>
            <w:proofErr w:type="spellEnd"/>
          </w:p>
        </w:tc>
      </w:tr>
      <w:tr w:rsidR="00454BEF" w:rsidRPr="000B7D57" w:rsidTr="000B7D57">
        <w:tc>
          <w:tcPr>
            <w:tcW w:w="957" w:type="dxa"/>
          </w:tcPr>
          <w:p w:rsidR="00454BEF" w:rsidRPr="000B7D57" w:rsidRDefault="00454BEF" w:rsidP="002E2BA7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00.06</w:t>
            </w:r>
          </w:p>
        </w:tc>
        <w:tc>
          <w:tcPr>
            <w:tcW w:w="1561" w:type="dxa"/>
          </w:tcPr>
          <w:p w:rsidR="00454BEF" w:rsidRPr="000B7D57" w:rsidRDefault="00454BEF" w:rsidP="000B7D57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06/10/2011</w:t>
            </w:r>
          </w:p>
        </w:tc>
        <w:tc>
          <w:tcPr>
            <w:tcW w:w="2126" w:type="dxa"/>
          </w:tcPr>
          <w:p w:rsidR="00454BEF" w:rsidRDefault="00454BEF" w:rsidP="000B7D57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Henrique</w:t>
            </w:r>
          </w:p>
        </w:tc>
        <w:tc>
          <w:tcPr>
            <w:tcW w:w="4076" w:type="dxa"/>
          </w:tcPr>
          <w:p w:rsidR="00454BEF" w:rsidRPr="000B7D57" w:rsidRDefault="00454BEF" w:rsidP="000B7D57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Alteração das imagens</w:t>
            </w:r>
          </w:p>
        </w:tc>
      </w:tr>
      <w:tr w:rsidR="00B26679" w:rsidRPr="000B7D57" w:rsidTr="005E6FA7">
        <w:tc>
          <w:tcPr>
            <w:tcW w:w="957" w:type="dxa"/>
          </w:tcPr>
          <w:p w:rsidR="00B26679" w:rsidRPr="000B7D57" w:rsidRDefault="00B26679" w:rsidP="005E6FA7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00.07</w:t>
            </w:r>
          </w:p>
        </w:tc>
        <w:tc>
          <w:tcPr>
            <w:tcW w:w="1561" w:type="dxa"/>
          </w:tcPr>
          <w:p w:rsidR="00B26679" w:rsidRPr="000B7D57" w:rsidRDefault="00ED6022" w:rsidP="005E6FA7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10/10/2011</w:t>
            </w:r>
          </w:p>
        </w:tc>
        <w:tc>
          <w:tcPr>
            <w:tcW w:w="2126" w:type="dxa"/>
          </w:tcPr>
          <w:p w:rsidR="00B26679" w:rsidRDefault="00B26679" w:rsidP="005E6FA7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Henrique</w:t>
            </w:r>
          </w:p>
        </w:tc>
        <w:tc>
          <w:tcPr>
            <w:tcW w:w="4076" w:type="dxa"/>
          </w:tcPr>
          <w:p w:rsidR="00B26679" w:rsidRPr="000B7D57" w:rsidRDefault="00ED6022" w:rsidP="005E6FA7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Alteração das imagens</w:t>
            </w:r>
          </w:p>
        </w:tc>
      </w:tr>
      <w:tr w:rsidR="00B26679" w:rsidRPr="000B7D57" w:rsidTr="005E6FA7">
        <w:tc>
          <w:tcPr>
            <w:tcW w:w="957" w:type="dxa"/>
          </w:tcPr>
          <w:p w:rsidR="00B26679" w:rsidRPr="000B7D57" w:rsidRDefault="00B26679" w:rsidP="005E6FA7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00.0</w:t>
            </w:r>
            <w:r w:rsidR="00ED6022">
              <w:rPr>
                <w:sz w:val="24"/>
                <w:szCs w:val="24"/>
              </w:rPr>
              <w:t>8</w:t>
            </w:r>
          </w:p>
        </w:tc>
        <w:tc>
          <w:tcPr>
            <w:tcW w:w="1561" w:type="dxa"/>
          </w:tcPr>
          <w:p w:rsidR="00B26679" w:rsidRPr="000B7D57" w:rsidRDefault="00ED6022" w:rsidP="005E6FA7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15/10/2011</w:t>
            </w:r>
          </w:p>
        </w:tc>
        <w:tc>
          <w:tcPr>
            <w:tcW w:w="2126" w:type="dxa"/>
          </w:tcPr>
          <w:p w:rsidR="00B26679" w:rsidRDefault="00B26679" w:rsidP="005E6FA7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Henrique</w:t>
            </w:r>
          </w:p>
        </w:tc>
        <w:tc>
          <w:tcPr>
            <w:tcW w:w="4076" w:type="dxa"/>
          </w:tcPr>
          <w:p w:rsidR="00B26679" w:rsidRPr="000B7D57" w:rsidRDefault="00ED6022" w:rsidP="005E6FA7">
            <w:pPr>
              <w:spacing w:after="0" w:line="360" w:lineRule="auto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Implementação</w:t>
            </w:r>
            <w:proofErr w:type="gramEnd"/>
            <w:r>
              <w:rPr>
                <w:sz w:val="24"/>
                <w:szCs w:val="24"/>
              </w:rPr>
              <w:t>/correções</w:t>
            </w:r>
          </w:p>
        </w:tc>
      </w:tr>
      <w:tr w:rsidR="00B26679" w:rsidRPr="000B7D57" w:rsidTr="005E6FA7">
        <w:tc>
          <w:tcPr>
            <w:tcW w:w="957" w:type="dxa"/>
          </w:tcPr>
          <w:p w:rsidR="00B26679" w:rsidRPr="000B7D57" w:rsidRDefault="00B26679" w:rsidP="005E6FA7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00.0</w:t>
            </w:r>
            <w:r w:rsidR="00ED6022">
              <w:rPr>
                <w:sz w:val="24"/>
                <w:szCs w:val="24"/>
              </w:rPr>
              <w:t>9</w:t>
            </w:r>
          </w:p>
        </w:tc>
        <w:tc>
          <w:tcPr>
            <w:tcW w:w="1561" w:type="dxa"/>
          </w:tcPr>
          <w:p w:rsidR="00B26679" w:rsidRPr="000B7D57" w:rsidRDefault="00ED6022" w:rsidP="005E6FA7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20/10/2011</w:t>
            </w:r>
          </w:p>
        </w:tc>
        <w:tc>
          <w:tcPr>
            <w:tcW w:w="2126" w:type="dxa"/>
          </w:tcPr>
          <w:p w:rsidR="00B26679" w:rsidRDefault="00B26679" w:rsidP="005E6FA7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Henrique</w:t>
            </w:r>
          </w:p>
        </w:tc>
        <w:tc>
          <w:tcPr>
            <w:tcW w:w="4076" w:type="dxa"/>
          </w:tcPr>
          <w:p w:rsidR="00B26679" w:rsidRPr="000B7D57" w:rsidRDefault="00ED6022" w:rsidP="005E6FA7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Revisão para envio</w:t>
            </w:r>
          </w:p>
        </w:tc>
      </w:tr>
      <w:tr w:rsidR="00B26679" w:rsidRPr="000B7D57" w:rsidTr="005E6FA7">
        <w:tc>
          <w:tcPr>
            <w:tcW w:w="957" w:type="dxa"/>
          </w:tcPr>
          <w:p w:rsidR="00B26679" w:rsidRPr="000B7D57" w:rsidRDefault="00B26679" w:rsidP="005E6FA7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00.</w:t>
            </w:r>
            <w:r w:rsidR="00ED6022">
              <w:rPr>
                <w:sz w:val="24"/>
                <w:szCs w:val="24"/>
              </w:rPr>
              <w:t>10</w:t>
            </w:r>
          </w:p>
        </w:tc>
        <w:tc>
          <w:tcPr>
            <w:tcW w:w="1561" w:type="dxa"/>
          </w:tcPr>
          <w:p w:rsidR="00B26679" w:rsidRPr="000B7D57" w:rsidRDefault="00ED6022" w:rsidP="005E6FA7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27/10/2011</w:t>
            </w:r>
          </w:p>
        </w:tc>
        <w:tc>
          <w:tcPr>
            <w:tcW w:w="2126" w:type="dxa"/>
          </w:tcPr>
          <w:p w:rsidR="00B26679" w:rsidRDefault="00B26679" w:rsidP="005E6FA7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Henrique</w:t>
            </w:r>
          </w:p>
        </w:tc>
        <w:tc>
          <w:tcPr>
            <w:tcW w:w="4076" w:type="dxa"/>
          </w:tcPr>
          <w:p w:rsidR="00B26679" w:rsidRPr="000B7D57" w:rsidRDefault="00ED6022" w:rsidP="005E6FA7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Correções do documento</w:t>
            </w:r>
          </w:p>
        </w:tc>
      </w:tr>
      <w:tr w:rsidR="00B26679" w:rsidRPr="000B7D57" w:rsidTr="005E6FA7">
        <w:tc>
          <w:tcPr>
            <w:tcW w:w="957" w:type="dxa"/>
          </w:tcPr>
          <w:p w:rsidR="00B26679" w:rsidRPr="000B7D57" w:rsidRDefault="00B26679" w:rsidP="005E6FA7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00.</w:t>
            </w:r>
            <w:r w:rsidR="00ED6022">
              <w:rPr>
                <w:sz w:val="24"/>
                <w:szCs w:val="24"/>
              </w:rPr>
              <w:t>11</w:t>
            </w:r>
          </w:p>
        </w:tc>
        <w:tc>
          <w:tcPr>
            <w:tcW w:w="1561" w:type="dxa"/>
          </w:tcPr>
          <w:p w:rsidR="00B26679" w:rsidRPr="000B7D57" w:rsidRDefault="00ED6022" w:rsidP="005E6FA7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30/10/2011</w:t>
            </w:r>
          </w:p>
        </w:tc>
        <w:tc>
          <w:tcPr>
            <w:tcW w:w="2126" w:type="dxa"/>
          </w:tcPr>
          <w:p w:rsidR="00B26679" w:rsidRDefault="00B26679" w:rsidP="005E6FA7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Henrique</w:t>
            </w:r>
          </w:p>
        </w:tc>
        <w:tc>
          <w:tcPr>
            <w:tcW w:w="4076" w:type="dxa"/>
          </w:tcPr>
          <w:p w:rsidR="00B26679" w:rsidRPr="000B7D57" w:rsidRDefault="00ED6022" w:rsidP="005E6FA7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Verificação final (ortografia, mecânicas, imagens) </w:t>
            </w:r>
          </w:p>
        </w:tc>
      </w:tr>
      <w:tr w:rsidR="00454BEF" w:rsidRPr="000B7D57" w:rsidTr="000B7D57">
        <w:tc>
          <w:tcPr>
            <w:tcW w:w="957" w:type="dxa"/>
          </w:tcPr>
          <w:p w:rsidR="00454BEF" w:rsidRPr="000B7D57" w:rsidRDefault="00454BEF" w:rsidP="002E2BA7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00.</w:t>
            </w:r>
            <w:r w:rsidR="00ED6022">
              <w:rPr>
                <w:sz w:val="24"/>
                <w:szCs w:val="24"/>
              </w:rPr>
              <w:t>12</w:t>
            </w:r>
          </w:p>
        </w:tc>
        <w:tc>
          <w:tcPr>
            <w:tcW w:w="1561" w:type="dxa"/>
          </w:tcPr>
          <w:p w:rsidR="00454BEF" w:rsidRPr="000B7D57" w:rsidRDefault="00454BEF" w:rsidP="000B7D57">
            <w:pPr>
              <w:spacing w:after="0" w:line="360" w:lineRule="auto"/>
              <w:rPr>
                <w:sz w:val="24"/>
                <w:szCs w:val="24"/>
              </w:rPr>
            </w:pPr>
          </w:p>
        </w:tc>
        <w:tc>
          <w:tcPr>
            <w:tcW w:w="2126" w:type="dxa"/>
          </w:tcPr>
          <w:p w:rsidR="00454BEF" w:rsidRDefault="00454BEF" w:rsidP="000B7D57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Henrique</w:t>
            </w:r>
          </w:p>
        </w:tc>
        <w:tc>
          <w:tcPr>
            <w:tcW w:w="4076" w:type="dxa"/>
          </w:tcPr>
          <w:p w:rsidR="00454BEF" w:rsidRPr="000B7D57" w:rsidRDefault="00454BEF" w:rsidP="000B7D57">
            <w:pPr>
              <w:spacing w:after="0" w:line="360" w:lineRule="auto"/>
              <w:rPr>
                <w:sz w:val="24"/>
                <w:szCs w:val="24"/>
              </w:rPr>
            </w:pPr>
          </w:p>
        </w:tc>
      </w:tr>
    </w:tbl>
    <w:p w:rsidR="00D767B5" w:rsidRDefault="00D767B5" w:rsidP="00D767B5">
      <w:pPr>
        <w:spacing w:line="360" w:lineRule="auto"/>
        <w:rPr>
          <w:sz w:val="24"/>
          <w:szCs w:val="24"/>
        </w:rPr>
      </w:pPr>
    </w:p>
    <w:p w:rsidR="00454BEF" w:rsidRDefault="00454BEF" w:rsidP="00D767B5">
      <w:pPr>
        <w:spacing w:line="360" w:lineRule="auto"/>
        <w:rPr>
          <w:sz w:val="24"/>
          <w:szCs w:val="24"/>
        </w:rPr>
      </w:pPr>
    </w:p>
    <w:p w:rsidR="00454BEF" w:rsidRDefault="00454BEF" w:rsidP="00D767B5">
      <w:pPr>
        <w:spacing w:line="360" w:lineRule="auto"/>
        <w:rPr>
          <w:sz w:val="24"/>
          <w:szCs w:val="24"/>
        </w:rPr>
      </w:pPr>
    </w:p>
    <w:p w:rsidR="00454BEF" w:rsidRDefault="00454BEF" w:rsidP="00D767B5">
      <w:pPr>
        <w:spacing w:line="360" w:lineRule="auto"/>
        <w:rPr>
          <w:sz w:val="24"/>
          <w:szCs w:val="24"/>
        </w:rPr>
      </w:pPr>
    </w:p>
    <w:p w:rsidR="00454BEF" w:rsidRDefault="00454BEF" w:rsidP="00D767B5">
      <w:pPr>
        <w:spacing w:line="360" w:lineRule="auto"/>
        <w:rPr>
          <w:sz w:val="24"/>
          <w:szCs w:val="24"/>
        </w:rPr>
      </w:pPr>
    </w:p>
    <w:p w:rsidR="00454BEF" w:rsidRDefault="00454BEF" w:rsidP="00D767B5">
      <w:pPr>
        <w:spacing w:line="360" w:lineRule="auto"/>
        <w:rPr>
          <w:sz w:val="24"/>
          <w:szCs w:val="24"/>
        </w:rPr>
      </w:pPr>
    </w:p>
    <w:p w:rsidR="00454BEF" w:rsidRDefault="00454BEF" w:rsidP="00D767B5">
      <w:pPr>
        <w:spacing w:line="360" w:lineRule="auto"/>
        <w:rPr>
          <w:sz w:val="24"/>
          <w:szCs w:val="24"/>
        </w:rPr>
      </w:pPr>
    </w:p>
    <w:p w:rsidR="00454BEF" w:rsidRDefault="00454BEF" w:rsidP="00D767B5">
      <w:pPr>
        <w:spacing w:line="360" w:lineRule="auto"/>
        <w:rPr>
          <w:sz w:val="24"/>
          <w:szCs w:val="24"/>
        </w:rPr>
      </w:pPr>
    </w:p>
    <w:p w:rsidR="00454BEF" w:rsidRDefault="00454BEF" w:rsidP="00D767B5">
      <w:pPr>
        <w:spacing w:line="360" w:lineRule="auto"/>
        <w:rPr>
          <w:sz w:val="24"/>
          <w:szCs w:val="24"/>
        </w:rPr>
      </w:pPr>
    </w:p>
    <w:p w:rsidR="00454BEF" w:rsidRDefault="00454BEF" w:rsidP="00D767B5">
      <w:pPr>
        <w:spacing w:line="360" w:lineRule="auto"/>
        <w:rPr>
          <w:sz w:val="24"/>
          <w:szCs w:val="24"/>
        </w:rPr>
      </w:pPr>
    </w:p>
    <w:p w:rsidR="00D767B5" w:rsidRPr="00484C27" w:rsidRDefault="00F82E21" w:rsidP="00D767B5">
      <w:pPr>
        <w:rPr>
          <w:b/>
          <w:sz w:val="36"/>
          <w:szCs w:val="36"/>
        </w:rPr>
      </w:pPr>
      <w:r w:rsidRPr="00484C27">
        <w:rPr>
          <w:b/>
          <w:sz w:val="36"/>
          <w:szCs w:val="36"/>
        </w:rPr>
        <w:lastRenderedPageBreak/>
        <w:t>Índex</w:t>
      </w:r>
    </w:p>
    <w:p w:rsidR="00D767B5" w:rsidRPr="00484C27" w:rsidRDefault="00D767B5" w:rsidP="00D767B5">
      <w:pPr>
        <w:rPr>
          <w:b/>
          <w:sz w:val="36"/>
          <w:szCs w:val="36"/>
        </w:rPr>
      </w:pPr>
    </w:p>
    <w:p w:rsidR="00D767B5" w:rsidRPr="00484C27" w:rsidRDefault="00D767B5" w:rsidP="00E82C83">
      <w:pPr>
        <w:pStyle w:val="PargrafodaLista"/>
        <w:numPr>
          <w:ilvl w:val="0"/>
          <w:numId w:val="43"/>
        </w:numPr>
        <w:spacing w:line="360" w:lineRule="auto"/>
        <w:rPr>
          <w:b/>
          <w:sz w:val="24"/>
          <w:szCs w:val="24"/>
        </w:rPr>
      </w:pPr>
      <w:r w:rsidRPr="00484C27">
        <w:rPr>
          <w:b/>
          <w:sz w:val="24"/>
          <w:szCs w:val="24"/>
        </w:rPr>
        <w:t>Conceito do Jogo</w:t>
      </w:r>
    </w:p>
    <w:p w:rsidR="00D767B5" w:rsidRPr="00484C27" w:rsidRDefault="00D767B5" w:rsidP="00E82C83">
      <w:pPr>
        <w:pStyle w:val="PargrafodaLista"/>
        <w:numPr>
          <w:ilvl w:val="1"/>
          <w:numId w:val="43"/>
        </w:numPr>
        <w:spacing w:line="360" w:lineRule="auto"/>
        <w:rPr>
          <w:sz w:val="24"/>
          <w:szCs w:val="24"/>
        </w:rPr>
      </w:pPr>
      <w:r w:rsidRPr="00484C27">
        <w:rPr>
          <w:sz w:val="24"/>
          <w:szCs w:val="24"/>
        </w:rPr>
        <w:t>Descrição</w:t>
      </w:r>
    </w:p>
    <w:p w:rsidR="00D767B5" w:rsidRPr="00484C27" w:rsidRDefault="00D767B5" w:rsidP="00E82C83">
      <w:pPr>
        <w:pStyle w:val="PargrafodaLista"/>
        <w:numPr>
          <w:ilvl w:val="1"/>
          <w:numId w:val="43"/>
        </w:numPr>
        <w:spacing w:line="360" w:lineRule="auto"/>
        <w:rPr>
          <w:sz w:val="24"/>
          <w:szCs w:val="24"/>
        </w:rPr>
      </w:pPr>
      <w:r w:rsidRPr="00484C27">
        <w:rPr>
          <w:sz w:val="24"/>
          <w:szCs w:val="24"/>
        </w:rPr>
        <w:t>Principais Características</w:t>
      </w:r>
    </w:p>
    <w:p w:rsidR="00D767B5" w:rsidRPr="00484C27" w:rsidRDefault="00D767B5" w:rsidP="00E82C83">
      <w:pPr>
        <w:pStyle w:val="PargrafodaLista"/>
        <w:numPr>
          <w:ilvl w:val="0"/>
          <w:numId w:val="43"/>
        </w:numPr>
        <w:spacing w:line="360" w:lineRule="auto"/>
        <w:rPr>
          <w:b/>
          <w:sz w:val="24"/>
          <w:szCs w:val="24"/>
        </w:rPr>
      </w:pPr>
      <w:r w:rsidRPr="00484C27">
        <w:rPr>
          <w:b/>
          <w:sz w:val="24"/>
          <w:szCs w:val="24"/>
        </w:rPr>
        <w:t>Mecânicas</w:t>
      </w:r>
    </w:p>
    <w:p w:rsidR="00D767B5" w:rsidRPr="00484C27" w:rsidRDefault="00D767B5" w:rsidP="00E82C83">
      <w:pPr>
        <w:pStyle w:val="PargrafodaLista"/>
        <w:numPr>
          <w:ilvl w:val="1"/>
          <w:numId w:val="43"/>
        </w:numPr>
        <w:spacing w:line="360" w:lineRule="auto"/>
        <w:rPr>
          <w:sz w:val="24"/>
          <w:szCs w:val="24"/>
        </w:rPr>
      </w:pPr>
      <w:r w:rsidRPr="00484C27">
        <w:rPr>
          <w:sz w:val="24"/>
          <w:szCs w:val="24"/>
        </w:rPr>
        <w:t xml:space="preserve">Essência da </w:t>
      </w:r>
      <w:proofErr w:type="spellStart"/>
      <w:r w:rsidRPr="00484C27">
        <w:rPr>
          <w:sz w:val="24"/>
          <w:szCs w:val="24"/>
        </w:rPr>
        <w:t>Jogabilidade</w:t>
      </w:r>
      <w:proofErr w:type="spellEnd"/>
    </w:p>
    <w:p w:rsidR="00D767B5" w:rsidRPr="00484C27" w:rsidRDefault="00D767B5" w:rsidP="00E82C83">
      <w:pPr>
        <w:pStyle w:val="PargrafodaLista"/>
        <w:numPr>
          <w:ilvl w:val="1"/>
          <w:numId w:val="43"/>
        </w:numPr>
        <w:spacing w:line="360" w:lineRule="auto"/>
        <w:rPr>
          <w:sz w:val="24"/>
          <w:szCs w:val="24"/>
        </w:rPr>
      </w:pPr>
      <w:r w:rsidRPr="00484C27">
        <w:rPr>
          <w:sz w:val="24"/>
          <w:szCs w:val="24"/>
        </w:rPr>
        <w:t>Resumo dos Controles</w:t>
      </w:r>
    </w:p>
    <w:p w:rsidR="00E61967" w:rsidRPr="009728D3" w:rsidRDefault="00E61967" w:rsidP="00E61967">
      <w:pPr>
        <w:pStyle w:val="PargrafodaLista"/>
        <w:numPr>
          <w:ilvl w:val="1"/>
          <w:numId w:val="43"/>
        </w:numPr>
        <w:spacing w:line="360" w:lineRule="auto"/>
        <w:rPr>
          <w:sz w:val="24"/>
          <w:szCs w:val="24"/>
        </w:rPr>
      </w:pPr>
      <w:r w:rsidRPr="009728D3">
        <w:rPr>
          <w:sz w:val="24"/>
          <w:szCs w:val="24"/>
        </w:rPr>
        <w:t>Regras</w:t>
      </w:r>
    </w:p>
    <w:p w:rsidR="00D767B5" w:rsidRPr="00484C27" w:rsidRDefault="00D767B5" w:rsidP="00E82C83">
      <w:pPr>
        <w:pStyle w:val="PargrafodaLista"/>
        <w:numPr>
          <w:ilvl w:val="0"/>
          <w:numId w:val="43"/>
        </w:numPr>
        <w:spacing w:line="360" w:lineRule="auto"/>
        <w:rPr>
          <w:b/>
          <w:sz w:val="24"/>
          <w:szCs w:val="24"/>
        </w:rPr>
      </w:pPr>
      <w:r w:rsidRPr="00484C27">
        <w:rPr>
          <w:b/>
          <w:sz w:val="24"/>
          <w:szCs w:val="24"/>
        </w:rPr>
        <w:t>Modelo Navegacional</w:t>
      </w:r>
    </w:p>
    <w:p w:rsidR="00D767B5" w:rsidRPr="00484C27" w:rsidRDefault="00D767B5" w:rsidP="00E82C83">
      <w:pPr>
        <w:pStyle w:val="PargrafodaLista"/>
        <w:numPr>
          <w:ilvl w:val="1"/>
          <w:numId w:val="43"/>
        </w:numPr>
        <w:spacing w:line="360" w:lineRule="auto"/>
        <w:rPr>
          <w:sz w:val="24"/>
          <w:szCs w:val="24"/>
        </w:rPr>
      </w:pPr>
      <w:r w:rsidRPr="00484C27">
        <w:rPr>
          <w:sz w:val="24"/>
          <w:szCs w:val="24"/>
        </w:rPr>
        <w:t>Fluxo de Telas</w:t>
      </w:r>
    </w:p>
    <w:p w:rsidR="00D767B5" w:rsidRPr="00484C27" w:rsidRDefault="00D767B5" w:rsidP="00E82C83">
      <w:pPr>
        <w:pStyle w:val="PargrafodaLista"/>
        <w:numPr>
          <w:ilvl w:val="1"/>
          <w:numId w:val="43"/>
        </w:numPr>
        <w:spacing w:line="360" w:lineRule="auto"/>
        <w:rPr>
          <w:sz w:val="24"/>
          <w:szCs w:val="24"/>
        </w:rPr>
      </w:pPr>
      <w:r w:rsidRPr="00484C27">
        <w:rPr>
          <w:sz w:val="24"/>
          <w:szCs w:val="24"/>
        </w:rPr>
        <w:t>Descrição das Telas</w:t>
      </w:r>
    </w:p>
    <w:p w:rsidR="00D767B5" w:rsidRPr="00484C27" w:rsidRDefault="00D767B5" w:rsidP="00E82C83">
      <w:pPr>
        <w:pStyle w:val="PargrafodaLista"/>
        <w:numPr>
          <w:ilvl w:val="0"/>
          <w:numId w:val="43"/>
        </w:numPr>
        <w:spacing w:line="360" w:lineRule="auto"/>
        <w:rPr>
          <w:b/>
          <w:sz w:val="24"/>
          <w:szCs w:val="24"/>
        </w:rPr>
      </w:pPr>
      <w:r w:rsidRPr="00484C27">
        <w:rPr>
          <w:b/>
          <w:sz w:val="24"/>
          <w:szCs w:val="24"/>
        </w:rPr>
        <w:t>Visual e Interface</w:t>
      </w:r>
    </w:p>
    <w:p w:rsidR="00D767B5" w:rsidRPr="00484C27" w:rsidRDefault="00D767B5" w:rsidP="00E82C83">
      <w:pPr>
        <w:pStyle w:val="PargrafodaLista"/>
        <w:numPr>
          <w:ilvl w:val="1"/>
          <w:numId w:val="43"/>
        </w:numPr>
        <w:spacing w:line="360" w:lineRule="auto"/>
        <w:rPr>
          <w:sz w:val="24"/>
          <w:szCs w:val="24"/>
        </w:rPr>
      </w:pPr>
      <w:proofErr w:type="spellStart"/>
      <w:r w:rsidRPr="00484C27">
        <w:rPr>
          <w:sz w:val="24"/>
          <w:szCs w:val="24"/>
        </w:rPr>
        <w:t>Head-Up</w:t>
      </w:r>
      <w:proofErr w:type="spellEnd"/>
      <w:r w:rsidRPr="00484C27">
        <w:rPr>
          <w:sz w:val="24"/>
          <w:szCs w:val="24"/>
        </w:rPr>
        <w:t xml:space="preserve"> Display</w:t>
      </w:r>
    </w:p>
    <w:p w:rsidR="00D767B5" w:rsidRPr="00484C27" w:rsidRDefault="00D767B5" w:rsidP="00E82C83">
      <w:pPr>
        <w:pStyle w:val="PargrafodaLista"/>
        <w:numPr>
          <w:ilvl w:val="1"/>
          <w:numId w:val="43"/>
        </w:numPr>
        <w:spacing w:line="360" w:lineRule="auto"/>
        <w:rPr>
          <w:sz w:val="24"/>
          <w:szCs w:val="24"/>
        </w:rPr>
      </w:pPr>
      <w:proofErr w:type="spellStart"/>
      <w:r w:rsidRPr="00484C27">
        <w:rPr>
          <w:sz w:val="24"/>
          <w:szCs w:val="24"/>
        </w:rPr>
        <w:t>Splashes</w:t>
      </w:r>
      <w:proofErr w:type="spellEnd"/>
      <w:r w:rsidRPr="00484C27">
        <w:rPr>
          <w:sz w:val="24"/>
          <w:szCs w:val="24"/>
        </w:rPr>
        <w:t xml:space="preserve"> e efeitos visuais</w:t>
      </w:r>
    </w:p>
    <w:p w:rsidR="00D767B5" w:rsidRPr="00484C27" w:rsidRDefault="00D767B5" w:rsidP="00E82C83">
      <w:pPr>
        <w:pStyle w:val="PargrafodaLista"/>
        <w:numPr>
          <w:ilvl w:val="0"/>
          <w:numId w:val="43"/>
        </w:numPr>
        <w:spacing w:line="360" w:lineRule="auto"/>
        <w:rPr>
          <w:b/>
          <w:sz w:val="24"/>
          <w:szCs w:val="24"/>
        </w:rPr>
      </w:pPr>
      <w:r w:rsidRPr="00484C27">
        <w:rPr>
          <w:b/>
          <w:sz w:val="24"/>
          <w:szCs w:val="24"/>
        </w:rPr>
        <w:t>Músicas e Sons</w:t>
      </w:r>
    </w:p>
    <w:p w:rsidR="00D767B5" w:rsidRPr="00484C27" w:rsidRDefault="00D767B5" w:rsidP="00E82C83">
      <w:pPr>
        <w:pStyle w:val="PargrafodaLista"/>
        <w:numPr>
          <w:ilvl w:val="1"/>
          <w:numId w:val="43"/>
        </w:numPr>
        <w:spacing w:line="360" w:lineRule="auto"/>
        <w:rPr>
          <w:sz w:val="24"/>
          <w:szCs w:val="24"/>
        </w:rPr>
      </w:pPr>
      <w:r w:rsidRPr="00484C27">
        <w:rPr>
          <w:sz w:val="24"/>
          <w:szCs w:val="24"/>
        </w:rPr>
        <w:t>Músicas</w:t>
      </w:r>
    </w:p>
    <w:p w:rsidR="00D767B5" w:rsidRPr="00484C27" w:rsidRDefault="00D767B5" w:rsidP="00E82C83">
      <w:pPr>
        <w:pStyle w:val="PargrafodaLista"/>
        <w:numPr>
          <w:ilvl w:val="1"/>
          <w:numId w:val="43"/>
        </w:numPr>
        <w:spacing w:line="360" w:lineRule="auto"/>
        <w:rPr>
          <w:sz w:val="24"/>
          <w:szCs w:val="24"/>
        </w:rPr>
      </w:pPr>
      <w:r w:rsidRPr="00484C27">
        <w:rPr>
          <w:sz w:val="24"/>
          <w:szCs w:val="24"/>
        </w:rPr>
        <w:t>Sons</w:t>
      </w:r>
    </w:p>
    <w:p w:rsidR="00D767B5" w:rsidRPr="00484C27" w:rsidRDefault="00D767B5" w:rsidP="00D767B5">
      <w:pPr>
        <w:spacing w:line="360" w:lineRule="auto"/>
        <w:rPr>
          <w:sz w:val="24"/>
          <w:szCs w:val="24"/>
        </w:rPr>
      </w:pPr>
    </w:p>
    <w:p w:rsidR="00D767B5" w:rsidRDefault="00D767B5" w:rsidP="00D767B5">
      <w:pPr>
        <w:spacing w:line="360" w:lineRule="auto"/>
        <w:rPr>
          <w:sz w:val="24"/>
          <w:szCs w:val="24"/>
        </w:rPr>
      </w:pPr>
    </w:p>
    <w:p w:rsidR="00E61967" w:rsidRPr="00484C27" w:rsidRDefault="00E61967" w:rsidP="00D767B5">
      <w:pPr>
        <w:spacing w:line="360" w:lineRule="auto"/>
        <w:rPr>
          <w:sz w:val="24"/>
          <w:szCs w:val="24"/>
        </w:rPr>
      </w:pPr>
    </w:p>
    <w:p w:rsidR="00D767B5" w:rsidRPr="00484C27" w:rsidRDefault="00D767B5" w:rsidP="00D767B5">
      <w:pPr>
        <w:spacing w:line="360" w:lineRule="auto"/>
        <w:rPr>
          <w:sz w:val="24"/>
          <w:szCs w:val="24"/>
        </w:rPr>
      </w:pPr>
    </w:p>
    <w:p w:rsidR="00D767B5" w:rsidRPr="00484C27" w:rsidRDefault="00D767B5" w:rsidP="00D767B5">
      <w:pPr>
        <w:spacing w:line="360" w:lineRule="auto"/>
        <w:rPr>
          <w:sz w:val="24"/>
          <w:szCs w:val="24"/>
        </w:rPr>
      </w:pPr>
    </w:p>
    <w:p w:rsidR="00D767B5" w:rsidRPr="00484C27" w:rsidRDefault="00D767B5" w:rsidP="00D767B5">
      <w:pPr>
        <w:spacing w:line="360" w:lineRule="auto"/>
        <w:rPr>
          <w:sz w:val="24"/>
          <w:szCs w:val="24"/>
        </w:rPr>
      </w:pPr>
    </w:p>
    <w:p w:rsidR="00D767B5" w:rsidRPr="00484C27" w:rsidRDefault="00D767B5" w:rsidP="00D767B5">
      <w:pPr>
        <w:spacing w:line="360" w:lineRule="auto"/>
        <w:rPr>
          <w:sz w:val="24"/>
          <w:szCs w:val="24"/>
        </w:rPr>
      </w:pPr>
    </w:p>
    <w:p w:rsidR="00D767B5" w:rsidRPr="00484C27" w:rsidRDefault="00D767B5" w:rsidP="00D767B5">
      <w:pPr>
        <w:spacing w:line="360" w:lineRule="auto"/>
        <w:rPr>
          <w:sz w:val="24"/>
          <w:szCs w:val="24"/>
        </w:rPr>
      </w:pPr>
    </w:p>
    <w:p w:rsidR="00D767B5" w:rsidRPr="00484C27" w:rsidRDefault="00D767B5" w:rsidP="00D767B5">
      <w:pPr>
        <w:spacing w:line="360" w:lineRule="auto"/>
        <w:rPr>
          <w:b/>
          <w:sz w:val="36"/>
          <w:szCs w:val="36"/>
        </w:rPr>
      </w:pPr>
      <w:proofErr w:type="gramStart"/>
      <w:r w:rsidRPr="00484C27">
        <w:rPr>
          <w:b/>
          <w:sz w:val="36"/>
          <w:szCs w:val="36"/>
        </w:rPr>
        <w:lastRenderedPageBreak/>
        <w:t>1.</w:t>
      </w:r>
      <w:proofErr w:type="gramEnd"/>
      <w:r w:rsidRPr="00484C27">
        <w:rPr>
          <w:b/>
          <w:sz w:val="36"/>
          <w:szCs w:val="36"/>
        </w:rPr>
        <w:t>Conceito do Jogo</w:t>
      </w:r>
    </w:p>
    <w:p w:rsidR="00D767B5" w:rsidRPr="00484C27" w:rsidRDefault="00D767B5" w:rsidP="00E82C83">
      <w:pPr>
        <w:pStyle w:val="PargrafodaLista"/>
        <w:numPr>
          <w:ilvl w:val="1"/>
          <w:numId w:val="44"/>
        </w:numPr>
        <w:spacing w:line="360" w:lineRule="auto"/>
        <w:rPr>
          <w:b/>
          <w:sz w:val="24"/>
          <w:szCs w:val="24"/>
        </w:rPr>
      </w:pPr>
      <w:r w:rsidRPr="00484C27">
        <w:rPr>
          <w:b/>
          <w:sz w:val="24"/>
          <w:szCs w:val="24"/>
        </w:rPr>
        <w:t>Descrição</w:t>
      </w:r>
    </w:p>
    <w:p w:rsidR="00A01149" w:rsidRPr="00B26679" w:rsidRDefault="00A01149" w:rsidP="00A01149">
      <w:pPr>
        <w:spacing w:line="360" w:lineRule="auto"/>
        <w:ind w:left="360" w:firstLine="348"/>
        <w:rPr>
          <w:rFonts w:asciiTheme="minorHAnsi" w:hAnsiTheme="minorHAnsi" w:cstheme="minorHAnsi"/>
          <w:sz w:val="24"/>
          <w:szCs w:val="24"/>
        </w:rPr>
      </w:pPr>
      <w:r w:rsidRPr="00B26679">
        <w:rPr>
          <w:rFonts w:asciiTheme="minorHAnsi" w:hAnsiTheme="minorHAnsi" w:cstheme="minorHAnsi"/>
          <w:sz w:val="24"/>
          <w:szCs w:val="24"/>
        </w:rPr>
        <w:t xml:space="preserve">Este jogo </w:t>
      </w:r>
      <w:r w:rsidR="003F7165" w:rsidRPr="00B26679">
        <w:rPr>
          <w:rFonts w:asciiTheme="minorHAnsi" w:hAnsiTheme="minorHAnsi" w:cstheme="minorHAnsi"/>
          <w:sz w:val="24"/>
          <w:szCs w:val="24"/>
        </w:rPr>
        <w:t>é um jogo educacional voltado ao publico infantil</w:t>
      </w:r>
      <w:r w:rsidR="00454BEF" w:rsidRPr="00B26679">
        <w:rPr>
          <w:rFonts w:asciiTheme="minorHAnsi" w:hAnsiTheme="minorHAnsi" w:cstheme="minorHAnsi"/>
          <w:sz w:val="24"/>
          <w:szCs w:val="24"/>
        </w:rPr>
        <w:t xml:space="preserve"> (6 a 12</w:t>
      </w:r>
      <w:r w:rsidR="00F4457D" w:rsidRPr="00B26679">
        <w:rPr>
          <w:rFonts w:asciiTheme="minorHAnsi" w:hAnsiTheme="minorHAnsi" w:cstheme="minorHAnsi"/>
          <w:sz w:val="24"/>
          <w:szCs w:val="24"/>
        </w:rPr>
        <w:t xml:space="preserve"> anos)</w:t>
      </w:r>
      <w:r w:rsidR="003F7165" w:rsidRPr="00B26679">
        <w:rPr>
          <w:rFonts w:asciiTheme="minorHAnsi" w:hAnsiTheme="minorHAnsi" w:cstheme="minorHAnsi"/>
          <w:sz w:val="24"/>
          <w:szCs w:val="24"/>
        </w:rPr>
        <w:t xml:space="preserve">. </w:t>
      </w:r>
      <w:r w:rsidR="00F4457D" w:rsidRPr="00B26679">
        <w:rPr>
          <w:rFonts w:asciiTheme="minorHAnsi" w:hAnsiTheme="minorHAnsi" w:cstheme="minorHAnsi"/>
          <w:sz w:val="24"/>
          <w:szCs w:val="24"/>
        </w:rPr>
        <w:t xml:space="preserve">O jogador inicia o aplicativo lendo uma </w:t>
      </w:r>
      <w:r w:rsidR="00B26679">
        <w:rPr>
          <w:rFonts w:asciiTheme="minorHAnsi" w:hAnsiTheme="minorHAnsi" w:cstheme="minorHAnsi"/>
          <w:sz w:val="24"/>
          <w:szCs w:val="24"/>
        </w:rPr>
        <w:t>história</w:t>
      </w:r>
      <w:r w:rsidR="00F4457D" w:rsidRPr="00B26679">
        <w:rPr>
          <w:rFonts w:asciiTheme="minorHAnsi" w:hAnsiTheme="minorHAnsi" w:cstheme="minorHAnsi"/>
          <w:sz w:val="24"/>
          <w:szCs w:val="24"/>
        </w:rPr>
        <w:t xml:space="preserve"> em</w:t>
      </w:r>
      <w:r w:rsidR="00B26679">
        <w:rPr>
          <w:rFonts w:asciiTheme="minorHAnsi" w:hAnsiTheme="minorHAnsi" w:cstheme="minorHAnsi"/>
          <w:sz w:val="24"/>
          <w:szCs w:val="24"/>
        </w:rPr>
        <w:t xml:space="preserve"> quadrinhos ao decorrer da histó</w:t>
      </w:r>
      <w:r w:rsidR="00F4457D" w:rsidRPr="00B26679">
        <w:rPr>
          <w:rFonts w:asciiTheme="minorHAnsi" w:hAnsiTheme="minorHAnsi" w:cstheme="minorHAnsi"/>
          <w:sz w:val="24"/>
          <w:szCs w:val="24"/>
        </w:rPr>
        <w:t>ria</w:t>
      </w:r>
      <w:r w:rsidR="003F7165" w:rsidRPr="00B26679">
        <w:rPr>
          <w:rFonts w:asciiTheme="minorHAnsi" w:hAnsiTheme="minorHAnsi" w:cstheme="minorHAnsi"/>
          <w:sz w:val="24"/>
          <w:szCs w:val="24"/>
        </w:rPr>
        <w:t xml:space="preserve">, </w:t>
      </w:r>
      <w:r w:rsidR="00F4457D" w:rsidRPr="00B26679">
        <w:rPr>
          <w:rFonts w:asciiTheme="minorHAnsi" w:hAnsiTheme="minorHAnsi" w:cstheme="minorHAnsi"/>
          <w:sz w:val="24"/>
          <w:szCs w:val="24"/>
        </w:rPr>
        <w:t xml:space="preserve">algumas palavras ou letras serão retiradas para que o jogador complete de acordo com o contexto envolvido no balão e com dicas fornecidas pelo jogo. </w:t>
      </w:r>
    </w:p>
    <w:p w:rsidR="00A01149" w:rsidRPr="00B26679" w:rsidRDefault="00A01149" w:rsidP="00A01149">
      <w:pPr>
        <w:spacing w:line="360" w:lineRule="auto"/>
        <w:ind w:left="360"/>
        <w:rPr>
          <w:rFonts w:asciiTheme="minorHAnsi" w:hAnsiTheme="minorHAnsi" w:cstheme="minorHAnsi"/>
          <w:sz w:val="24"/>
          <w:szCs w:val="24"/>
        </w:rPr>
      </w:pPr>
      <w:r w:rsidRPr="00B26679">
        <w:rPr>
          <w:rFonts w:asciiTheme="minorHAnsi" w:hAnsiTheme="minorHAnsi" w:cstheme="minorHAnsi"/>
          <w:sz w:val="24"/>
          <w:szCs w:val="24"/>
        </w:rPr>
        <w:tab/>
      </w:r>
      <w:r w:rsidR="003F7165" w:rsidRPr="00B26679">
        <w:rPr>
          <w:rFonts w:asciiTheme="minorHAnsi" w:hAnsiTheme="minorHAnsi" w:cstheme="minorHAnsi"/>
          <w:sz w:val="24"/>
          <w:szCs w:val="24"/>
        </w:rPr>
        <w:t xml:space="preserve">Quanto mais </w:t>
      </w:r>
      <w:r w:rsidR="00F4457D" w:rsidRPr="00B26679">
        <w:rPr>
          <w:rFonts w:asciiTheme="minorHAnsi" w:hAnsiTheme="minorHAnsi" w:cstheme="minorHAnsi"/>
          <w:sz w:val="24"/>
          <w:szCs w:val="24"/>
        </w:rPr>
        <w:t xml:space="preserve">no fim da </w:t>
      </w:r>
      <w:r w:rsidR="00B26679">
        <w:rPr>
          <w:rFonts w:asciiTheme="minorHAnsi" w:hAnsiTheme="minorHAnsi" w:cstheme="minorHAnsi"/>
          <w:sz w:val="24"/>
          <w:szCs w:val="24"/>
        </w:rPr>
        <w:t>história</w:t>
      </w:r>
      <w:r w:rsidR="00F4457D" w:rsidRPr="00B26679">
        <w:rPr>
          <w:rFonts w:asciiTheme="minorHAnsi" w:hAnsiTheme="minorHAnsi" w:cstheme="minorHAnsi"/>
          <w:sz w:val="24"/>
          <w:szCs w:val="24"/>
        </w:rPr>
        <w:t>, mais difícil vai ficar o nível de palavras retiradas, o jogador sempre precisa completar a palavra corretame</w:t>
      </w:r>
      <w:r w:rsidR="00B26679">
        <w:rPr>
          <w:rFonts w:asciiTheme="minorHAnsi" w:hAnsiTheme="minorHAnsi" w:cstheme="minorHAnsi"/>
          <w:sz w:val="24"/>
          <w:szCs w:val="24"/>
        </w:rPr>
        <w:t>nte antes de prosseguir na histó</w:t>
      </w:r>
      <w:r w:rsidR="00F4457D" w:rsidRPr="00B26679">
        <w:rPr>
          <w:rFonts w:asciiTheme="minorHAnsi" w:hAnsiTheme="minorHAnsi" w:cstheme="minorHAnsi"/>
          <w:sz w:val="24"/>
          <w:szCs w:val="24"/>
        </w:rPr>
        <w:t xml:space="preserve">ria. </w:t>
      </w:r>
      <w:r w:rsidR="00C5357E" w:rsidRPr="00B26679">
        <w:rPr>
          <w:rFonts w:asciiTheme="minorHAnsi" w:hAnsiTheme="minorHAnsi" w:cstheme="minorHAnsi"/>
          <w:sz w:val="24"/>
          <w:szCs w:val="24"/>
        </w:rPr>
        <w:t xml:space="preserve">Ao </w:t>
      </w:r>
      <w:r w:rsidR="00B26679">
        <w:rPr>
          <w:rFonts w:asciiTheme="minorHAnsi" w:hAnsiTheme="minorHAnsi" w:cstheme="minorHAnsi"/>
          <w:sz w:val="24"/>
          <w:szCs w:val="24"/>
        </w:rPr>
        <w:t>completar uma tirinha da histó</w:t>
      </w:r>
      <w:r w:rsidR="00F4457D" w:rsidRPr="00B26679">
        <w:rPr>
          <w:rFonts w:asciiTheme="minorHAnsi" w:hAnsiTheme="minorHAnsi" w:cstheme="minorHAnsi"/>
          <w:sz w:val="24"/>
          <w:szCs w:val="24"/>
        </w:rPr>
        <w:t xml:space="preserve">ria, o jogador passa </w:t>
      </w:r>
      <w:r w:rsidR="00B26679" w:rsidRPr="00B26679">
        <w:rPr>
          <w:rFonts w:asciiTheme="minorHAnsi" w:hAnsiTheme="minorHAnsi" w:cstheme="minorHAnsi"/>
          <w:sz w:val="24"/>
          <w:szCs w:val="24"/>
        </w:rPr>
        <w:t>à próxima tirinha, dando continuidade a história</w:t>
      </w:r>
      <w:r w:rsidR="00F4457D" w:rsidRPr="00B26679">
        <w:rPr>
          <w:rFonts w:asciiTheme="minorHAnsi" w:hAnsiTheme="minorHAnsi" w:cstheme="minorHAnsi"/>
          <w:sz w:val="24"/>
          <w:szCs w:val="24"/>
        </w:rPr>
        <w:t>.</w:t>
      </w:r>
      <w:r w:rsidR="00C5357E" w:rsidRPr="00B26679">
        <w:rPr>
          <w:rFonts w:asciiTheme="minorHAnsi" w:hAnsiTheme="minorHAnsi" w:cstheme="minorHAnsi"/>
          <w:sz w:val="24"/>
          <w:szCs w:val="24"/>
        </w:rPr>
        <w:t xml:space="preserve"> </w:t>
      </w:r>
      <w:r w:rsidR="00E6233C" w:rsidRPr="00B26679">
        <w:rPr>
          <w:rFonts w:asciiTheme="minorHAnsi" w:hAnsiTheme="minorHAnsi" w:cstheme="minorHAnsi"/>
          <w:sz w:val="24"/>
          <w:szCs w:val="24"/>
        </w:rPr>
        <w:t>Além</w:t>
      </w:r>
      <w:r w:rsidR="00C5357E" w:rsidRPr="00B26679">
        <w:rPr>
          <w:rFonts w:asciiTheme="minorHAnsi" w:hAnsiTheme="minorHAnsi" w:cstheme="minorHAnsi"/>
          <w:sz w:val="24"/>
          <w:szCs w:val="24"/>
        </w:rPr>
        <w:t xml:space="preserve"> </w:t>
      </w:r>
      <w:proofErr w:type="gramStart"/>
      <w:r w:rsidR="0045722A" w:rsidRPr="00B26679">
        <w:rPr>
          <w:rFonts w:asciiTheme="minorHAnsi" w:hAnsiTheme="minorHAnsi" w:cstheme="minorHAnsi"/>
          <w:sz w:val="24"/>
          <w:szCs w:val="24"/>
        </w:rPr>
        <w:t xml:space="preserve">do jogador </w:t>
      </w:r>
      <w:r w:rsidR="00B26679">
        <w:rPr>
          <w:rFonts w:asciiTheme="minorHAnsi" w:hAnsiTheme="minorHAnsi" w:cstheme="minorHAnsi"/>
          <w:sz w:val="24"/>
          <w:szCs w:val="24"/>
        </w:rPr>
        <w:t>estar</w:t>
      </w:r>
      <w:proofErr w:type="gramEnd"/>
      <w:r w:rsidR="00B26679">
        <w:rPr>
          <w:rFonts w:asciiTheme="minorHAnsi" w:hAnsiTheme="minorHAnsi" w:cstheme="minorHAnsi"/>
          <w:sz w:val="24"/>
          <w:szCs w:val="24"/>
        </w:rPr>
        <w:t xml:space="preserve"> lendo e </w:t>
      </w:r>
      <w:r w:rsidR="00E6233C" w:rsidRPr="00B26679">
        <w:rPr>
          <w:rFonts w:asciiTheme="minorHAnsi" w:hAnsiTheme="minorHAnsi" w:cstheme="minorHAnsi"/>
          <w:sz w:val="24"/>
          <w:szCs w:val="24"/>
        </w:rPr>
        <w:t xml:space="preserve">assimilando conhecimento das palavras em contexto, o jogo </w:t>
      </w:r>
      <w:r w:rsidR="00E6233C" w:rsidRPr="00B26679">
        <w:rPr>
          <w:rStyle w:val="apple-style-span"/>
          <w:rFonts w:asciiTheme="minorHAnsi" w:hAnsiTheme="minorHAnsi" w:cstheme="minorHAnsi"/>
          <w:color w:val="2A2A2A"/>
          <w:sz w:val="24"/>
          <w:szCs w:val="24"/>
        </w:rPr>
        <w:t>Instiga a curiosidade da criança e a incentiva a procurar em sua memória dados que estão faltando em uma atividade que desempenha, abriga-a a pensar em soluções que dependem da organização alfabética por ela dominada, dá a ela elementos semânticos (de compreensão da história que está lendo) como pistas para associar ideias e propor soluções.</w:t>
      </w:r>
    </w:p>
    <w:p w:rsidR="00C5357E" w:rsidRPr="00484C27" w:rsidRDefault="00C5357E" w:rsidP="00C5357E">
      <w:pPr>
        <w:spacing w:line="360" w:lineRule="auto"/>
        <w:rPr>
          <w:sz w:val="24"/>
          <w:szCs w:val="24"/>
        </w:rPr>
      </w:pPr>
    </w:p>
    <w:p w:rsidR="00D767B5" w:rsidRPr="00484C27" w:rsidRDefault="00D767B5" w:rsidP="00E82C83">
      <w:pPr>
        <w:pStyle w:val="PargrafodaLista"/>
        <w:numPr>
          <w:ilvl w:val="1"/>
          <w:numId w:val="44"/>
        </w:numPr>
        <w:spacing w:line="360" w:lineRule="auto"/>
        <w:rPr>
          <w:b/>
          <w:sz w:val="24"/>
          <w:szCs w:val="24"/>
        </w:rPr>
      </w:pPr>
      <w:r w:rsidRPr="00484C27">
        <w:rPr>
          <w:b/>
          <w:sz w:val="24"/>
          <w:szCs w:val="24"/>
        </w:rPr>
        <w:t>Principais Características</w:t>
      </w:r>
    </w:p>
    <w:p w:rsidR="008C19BA" w:rsidRPr="00484C27" w:rsidRDefault="00C5357E" w:rsidP="008C19BA">
      <w:pPr>
        <w:pStyle w:val="PargrafodaLista"/>
        <w:numPr>
          <w:ilvl w:val="0"/>
          <w:numId w:val="49"/>
        </w:numPr>
        <w:rPr>
          <w:b/>
          <w:sz w:val="24"/>
          <w:szCs w:val="24"/>
        </w:rPr>
      </w:pPr>
      <w:r>
        <w:rPr>
          <w:sz w:val="24"/>
          <w:szCs w:val="24"/>
        </w:rPr>
        <w:t>Simples, educacional.</w:t>
      </w:r>
    </w:p>
    <w:p w:rsidR="008C19BA" w:rsidRPr="00484C27" w:rsidRDefault="008C19BA" w:rsidP="00CB60BD">
      <w:pPr>
        <w:pStyle w:val="PargrafodaLista"/>
        <w:numPr>
          <w:ilvl w:val="0"/>
          <w:numId w:val="49"/>
        </w:numPr>
        <w:rPr>
          <w:b/>
          <w:sz w:val="24"/>
          <w:szCs w:val="24"/>
        </w:rPr>
      </w:pPr>
      <w:r w:rsidRPr="00484C27">
        <w:rPr>
          <w:sz w:val="24"/>
          <w:szCs w:val="24"/>
        </w:rPr>
        <w:t xml:space="preserve">Músicas </w:t>
      </w:r>
      <w:r w:rsidR="00C5357E">
        <w:rPr>
          <w:sz w:val="24"/>
          <w:szCs w:val="24"/>
        </w:rPr>
        <w:t>de ambiente;</w:t>
      </w:r>
    </w:p>
    <w:p w:rsidR="000F6626" w:rsidRPr="00484C27" w:rsidRDefault="00C5357E" w:rsidP="00CB60BD">
      <w:pPr>
        <w:pStyle w:val="PargrafodaLista"/>
        <w:numPr>
          <w:ilvl w:val="0"/>
          <w:numId w:val="49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Escolha de </w:t>
      </w:r>
      <w:r w:rsidR="00E6233C">
        <w:rPr>
          <w:sz w:val="24"/>
          <w:szCs w:val="24"/>
        </w:rPr>
        <w:t>nível de dificuldade;</w:t>
      </w:r>
    </w:p>
    <w:p w:rsidR="00CB60BD" w:rsidRPr="00484C27" w:rsidRDefault="00C5357E" w:rsidP="00CB60BD">
      <w:pPr>
        <w:pStyle w:val="PargrafodaLista"/>
        <w:numPr>
          <w:ilvl w:val="0"/>
          <w:numId w:val="49"/>
        </w:numPr>
        <w:rPr>
          <w:b/>
          <w:sz w:val="24"/>
          <w:szCs w:val="24"/>
        </w:rPr>
      </w:pPr>
      <w:r>
        <w:rPr>
          <w:sz w:val="24"/>
          <w:szCs w:val="24"/>
        </w:rPr>
        <w:t>Personagem infantil carismático, aparência simpática</w:t>
      </w:r>
      <w:r w:rsidR="00CB60BD" w:rsidRPr="00484C27">
        <w:rPr>
          <w:sz w:val="24"/>
          <w:szCs w:val="24"/>
        </w:rPr>
        <w:t>;</w:t>
      </w:r>
    </w:p>
    <w:p w:rsidR="00CB60BD" w:rsidRPr="00484C27" w:rsidRDefault="00C5357E" w:rsidP="00CB60BD">
      <w:pPr>
        <w:pStyle w:val="PargrafodaLista"/>
        <w:numPr>
          <w:ilvl w:val="0"/>
          <w:numId w:val="49"/>
        </w:numPr>
        <w:rPr>
          <w:b/>
          <w:sz w:val="24"/>
          <w:szCs w:val="24"/>
        </w:rPr>
      </w:pPr>
      <w:r>
        <w:rPr>
          <w:sz w:val="24"/>
          <w:szCs w:val="24"/>
        </w:rPr>
        <w:t>Dificuldade no decorrer do jogo</w:t>
      </w:r>
      <w:r w:rsidR="000F6626" w:rsidRPr="00484C27">
        <w:rPr>
          <w:sz w:val="24"/>
          <w:szCs w:val="24"/>
        </w:rPr>
        <w:t>;</w:t>
      </w:r>
    </w:p>
    <w:p w:rsidR="00D767B5" w:rsidRDefault="00C5357E" w:rsidP="00D767B5">
      <w:pPr>
        <w:pStyle w:val="PargrafodaLista"/>
        <w:numPr>
          <w:ilvl w:val="0"/>
          <w:numId w:val="4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Pontuação</w:t>
      </w:r>
      <w:r w:rsidR="000F6626" w:rsidRPr="00484C27">
        <w:rPr>
          <w:sz w:val="24"/>
          <w:szCs w:val="24"/>
        </w:rPr>
        <w:t>.</w:t>
      </w:r>
    </w:p>
    <w:p w:rsidR="00E6233C" w:rsidRPr="00484C27" w:rsidRDefault="00E6233C" w:rsidP="00D767B5">
      <w:pPr>
        <w:pStyle w:val="PargrafodaLista"/>
        <w:numPr>
          <w:ilvl w:val="0"/>
          <w:numId w:val="49"/>
        </w:numPr>
        <w:spacing w:line="36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Feedback</w:t>
      </w:r>
      <w:proofErr w:type="gramEnd"/>
      <w:r>
        <w:rPr>
          <w:sz w:val="24"/>
          <w:szCs w:val="24"/>
        </w:rPr>
        <w:t xml:space="preserve"> visual, e sonoro.</w:t>
      </w:r>
    </w:p>
    <w:p w:rsidR="00D767B5" w:rsidRPr="00484C27" w:rsidRDefault="00D767B5" w:rsidP="00D767B5">
      <w:pPr>
        <w:spacing w:line="360" w:lineRule="auto"/>
        <w:rPr>
          <w:b/>
          <w:sz w:val="36"/>
          <w:szCs w:val="36"/>
        </w:rPr>
      </w:pPr>
      <w:proofErr w:type="gramStart"/>
      <w:r w:rsidRPr="00484C27">
        <w:rPr>
          <w:b/>
          <w:sz w:val="36"/>
          <w:szCs w:val="36"/>
        </w:rPr>
        <w:t>2.</w:t>
      </w:r>
      <w:proofErr w:type="gramEnd"/>
      <w:r w:rsidRPr="00484C27">
        <w:rPr>
          <w:b/>
          <w:sz w:val="36"/>
          <w:szCs w:val="36"/>
        </w:rPr>
        <w:t>Mecânicas</w:t>
      </w:r>
    </w:p>
    <w:p w:rsidR="00D767B5" w:rsidRPr="00484C27" w:rsidRDefault="00D767B5" w:rsidP="00E82C83">
      <w:pPr>
        <w:pStyle w:val="PargrafodaLista"/>
        <w:numPr>
          <w:ilvl w:val="1"/>
          <w:numId w:val="45"/>
        </w:numPr>
        <w:spacing w:line="360" w:lineRule="auto"/>
        <w:rPr>
          <w:b/>
          <w:sz w:val="24"/>
          <w:szCs w:val="24"/>
        </w:rPr>
      </w:pPr>
      <w:r w:rsidRPr="00484C27">
        <w:rPr>
          <w:b/>
          <w:sz w:val="24"/>
          <w:szCs w:val="24"/>
        </w:rPr>
        <w:t xml:space="preserve">Essência da </w:t>
      </w:r>
      <w:proofErr w:type="spellStart"/>
      <w:r w:rsidRPr="00484C27">
        <w:rPr>
          <w:b/>
          <w:sz w:val="24"/>
          <w:szCs w:val="24"/>
        </w:rPr>
        <w:t>Jogabilidade</w:t>
      </w:r>
      <w:proofErr w:type="spellEnd"/>
    </w:p>
    <w:p w:rsidR="00C5357E" w:rsidRDefault="00146514" w:rsidP="00146514">
      <w:pPr>
        <w:spacing w:line="360" w:lineRule="auto"/>
        <w:ind w:left="360" w:firstLine="348"/>
        <w:rPr>
          <w:sz w:val="24"/>
          <w:szCs w:val="24"/>
        </w:rPr>
      </w:pPr>
      <w:r w:rsidRPr="00484C27">
        <w:rPr>
          <w:sz w:val="24"/>
          <w:szCs w:val="24"/>
        </w:rPr>
        <w:lastRenderedPageBreak/>
        <w:t>Basicamente este jogo</w:t>
      </w:r>
      <w:r w:rsidR="00C5357E">
        <w:rPr>
          <w:sz w:val="24"/>
          <w:szCs w:val="24"/>
        </w:rPr>
        <w:t xml:space="preserve"> é</w:t>
      </w:r>
      <w:r w:rsidRPr="00484C27">
        <w:rPr>
          <w:sz w:val="24"/>
          <w:szCs w:val="24"/>
        </w:rPr>
        <w:t xml:space="preserve"> direcionado à</w:t>
      </w:r>
      <w:r w:rsidR="00B72CE8">
        <w:rPr>
          <w:sz w:val="24"/>
          <w:szCs w:val="24"/>
        </w:rPr>
        <w:t>s</w:t>
      </w:r>
      <w:r w:rsidR="00C5357E">
        <w:rPr>
          <w:sz w:val="24"/>
          <w:szCs w:val="24"/>
        </w:rPr>
        <w:t xml:space="preserve"> crianças</w:t>
      </w:r>
      <w:r w:rsidRPr="00484C27">
        <w:rPr>
          <w:sz w:val="24"/>
          <w:szCs w:val="24"/>
        </w:rPr>
        <w:t xml:space="preserve">, o jogador irá </w:t>
      </w:r>
      <w:r w:rsidR="00B26679">
        <w:rPr>
          <w:sz w:val="24"/>
          <w:szCs w:val="24"/>
        </w:rPr>
        <w:t>avançar na histó</w:t>
      </w:r>
      <w:r w:rsidR="00E6233C">
        <w:rPr>
          <w:sz w:val="24"/>
          <w:szCs w:val="24"/>
        </w:rPr>
        <w:t>ria e completando as palavras faltantes</w:t>
      </w:r>
      <w:r w:rsidRPr="00484C27">
        <w:rPr>
          <w:sz w:val="24"/>
          <w:szCs w:val="24"/>
        </w:rPr>
        <w:t>.</w:t>
      </w:r>
      <w:r w:rsidR="00D11E88" w:rsidRPr="00484C27">
        <w:rPr>
          <w:sz w:val="24"/>
          <w:szCs w:val="24"/>
        </w:rPr>
        <w:t xml:space="preserve"> No começo </w:t>
      </w:r>
      <w:r w:rsidR="00C5357E">
        <w:rPr>
          <w:sz w:val="24"/>
          <w:szCs w:val="24"/>
        </w:rPr>
        <w:t xml:space="preserve">o jogador pode </w:t>
      </w:r>
      <w:r w:rsidR="00D11E88" w:rsidRPr="00484C27">
        <w:rPr>
          <w:sz w:val="24"/>
          <w:szCs w:val="24"/>
        </w:rPr>
        <w:t xml:space="preserve">escolher o </w:t>
      </w:r>
      <w:r w:rsidR="00E6233C">
        <w:rPr>
          <w:sz w:val="24"/>
          <w:szCs w:val="24"/>
        </w:rPr>
        <w:t>nível de dificuldade, dentre eles níveis de idade e dificuldade nas palavras para cada uma da faixa etária.</w:t>
      </w:r>
    </w:p>
    <w:p w:rsidR="00D767B5" w:rsidRPr="00484C27" w:rsidRDefault="00C5357E" w:rsidP="00146514">
      <w:pPr>
        <w:spacing w:line="360" w:lineRule="auto"/>
        <w:ind w:left="360" w:firstLine="348"/>
        <w:rPr>
          <w:sz w:val="24"/>
          <w:szCs w:val="24"/>
        </w:rPr>
      </w:pPr>
      <w:r>
        <w:rPr>
          <w:sz w:val="24"/>
          <w:szCs w:val="24"/>
        </w:rPr>
        <w:t xml:space="preserve">Dentro do jogo possui </w:t>
      </w:r>
      <w:r w:rsidR="00454BEF">
        <w:rPr>
          <w:sz w:val="24"/>
          <w:szCs w:val="24"/>
        </w:rPr>
        <w:t xml:space="preserve">varias mecânicas, conforme o jogador vai avançando ele precisa jogar cada uma das mecânicas até completar as palavras, (até o presente momento foram adicionadas </w:t>
      </w:r>
      <w:proofErr w:type="gramStart"/>
      <w:r w:rsidR="00454BEF">
        <w:rPr>
          <w:sz w:val="24"/>
          <w:szCs w:val="24"/>
        </w:rPr>
        <w:t>3</w:t>
      </w:r>
      <w:proofErr w:type="gramEnd"/>
      <w:r w:rsidR="00454BEF">
        <w:rPr>
          <w:sz w:val="24"/>
          <w:szCs w:val="24"/>
        </w:rPr>
        <w:t xml:space="preserve"> mecânicas, forca, caça palavras, anagrama).</w:t>
      </w:r>
    </w:p>
    <w:p w:rsidR="0000404D" w:rsidRDefault="0000404D" w:rsidP="00146514">
      <w:pPr>
        <w:spacing w:line="360" w:lineRule="auto"/>
        <w:ind w:left="360" w:firstLine="348"/>
        <w:rPr>
          <w:sz w:val="24"/>
          <w:szCs w:val="24"/>
        </w:rPr>
      </w:pPr>
      <w:r w:rsidRPr="00484C27">
        <w:rPr>
          <w:sz w:val="24"/>
          <w:szCs w:val="24"/>
        </w:rPr>
        <w:t xml:space="preserve">O jogador deve evitar </w:t>
      </w:r>
      <w:r w:rsidR="00E6233C">
        <w:rPr>
          <w:sz w:val="24"/>
          <w:szCs w:val="24"/>
        </w:rPr>
        <w:t>erros</w:t>
      </w:r>
      <w:r w:rsidR="00C5357E">
        <w:rPr>
          <w:sz w:val="24"/>
          <w:szCs w:val="24"/>
        </w:rPr>
        <w:t xml:space="preserve">, </w:t>
      </w:r>
      <w:r w:rsidR="00E6233C">
        <w:rPr>
          <w:sz w:val="24"/>
          <w:szCs w:val="24"/>
        </w:rPr>
        <w:t xml:space="preserve">para obter uma melhor pontuação. Caso o jogador não consiga completar a palavra dentro das </w:t>
      </w:r>
      <w:proofErr w:type="gramStart"/>
      <w:r w:rsidR="00E6233C">
        <w:rPr>
          <w:sz w:val="24"/>
          <w:szCs w:val="24"/>
        </w:rPr>
        <w:t>8</w:t>
      </w:r>
      <w:proofErr w:type="gramEnd"/>
      <w:r w:rsidR="00E6233C">
        <w:rPr>
          <w:sz w:val="24"/>
          <w:szCs w:val="24"/>
        </w:rPr>
        <w:t xml:space="preserve"> tentativas</w:t>
      </w:r>
      <w:r w:rsidR="00454BEF">
        <w:rPr>
          <w:sz w:val="24"/>
          <w:szCs w:val="24"/>
        </w:rPr>
        <w:t xml:space="preserve"> (no jogo da forca)</w:t>
      </w:r>
      <w:r w:rsidR="00E6233C">
        <w:rPr>
          <w:sz w:val="24"/>
          <w:szCs w:val="24"/>
        </w:rPr>
        <w:t xml:space="preserve">, automaticamente aparece uma </w:t>
      </w:r>
      <w:r w:rsidR="00454BEF">
        <w:rPr>
          <w:sz w:val="24"/>
          <w:szCs w:val="24"/>
        </w:rPr>
        <w:t>animação</w:t>
      </w:r>
      <w:r w:rsidR="00E6233C">
        <w:rPr>
          <w:sz w:val="24"/>
          <w:szCs w:val="24"/>
        </w:rPr>
        <w:t xml:space="preserve"> do personagem interagindo com o jogador afim de ajudar a resolver aquela tirinha. </w:t>
      </w:r>
      <w:r w:rsidRPr="00484C27">
        <w:rPr>
          <w:sz w:val="24"/>
          <w:szCs w:val="24"/>
        </w:rPr>
        <w:t xml:space="preserve">O jogador deve passar </w:t>
      </w:r>
      <w:r w:rsidR="00D13543">
        <w:rPr>
          <w:sz w:val="24"/>
          <w:szCs w:val="24"/>
        </w:rPr>
        <w:t xml:space="preserve">por todas as </w:t>
      </w:r>
      <w:r w:rsidR="00E6233C">
        <w:rPr>
          <w:sz w:val="24"/>
          <w:szCs w:val="24"/>
        </w:rPr>
        <w:t>tirinhas para chegar ao fim.</w:t>
      </w:r>
      <w:r w:rsidRPr="00484C27">
        <w:rPr>
          <w:sz w:val="24"/>
          <w:szCs w:val="24"/>
        </w:rPr>
        <w:t xml:space="preserve"> Sempre que uma </w:t>
      </w:r>
      <w:r w:rsidR="00E6233C">
        <w:rPr>
          <w:sz w:val="24"/>
          <w:szCs w:val="24"/>
        </w:rPr>
        <w:t>tirinha</w:t>
      </w:r>
      <w:r w:rsidR="00D13543">
        <w:rPr>
          <w:sz w:val="24"/>
          <w:szCs w:val="24"/>
        </w:rPr>
        <w:t xml:space="preserve"> é completada, uma nova aparecerá com o</w:t>
      </w:r>
      <w:r w:rsidR="00E6233C">
        <w:rPr>
          <w:sz w:val="24"/>
          <w:szCs w:val="24"/>
        </w:rPr>
        <w:t>utro desafio até chegar</w:t>
      </w:r>
      <w:r w:rsidR="00B26679">
        <w:rPr>
          <w:sz w:val="24"/>
          <w:szCs w:val="24"/>
        </w:rPr>
        <w:t xml:space="preserve"> ao fim da histó</w:t>
      </w:r>
      <w:r w:rsidR="00E6233C">
        <w:rPr>
          <w:sz w:val="24"/>
          <w:szCs w:val="24"/>
        </w:rPr>
        <w:t>ria</w:t>
      </w:r>
      <w:r w:rsidRPr="00484C27">
        <w:rPr>
          <w:sz w:val="24"/>
          <w:szCs w:val="24"/>
        </w:rPr>
        <w:t>.</w:t>
      </w:r>
    </w:p>
    <w:p w:rsidR="001663FA" w:rsidRPr="00484C27" w:rsidRDefault="00B26679" w:rsidP="00146514">
      <w:pPr>
        <w:spacing w:line="360" w:lineRule="auto"/>
        <w:ind w:left="360" w:firstLine="348"/>
        <w:rPr>
          <w:sz w:val="24"/>
          <w:szCs w:val="24"/>
        </w:rPr>
      </w:pPr>
      <w:r>
        <w:rPr>
          <w:sz w:val="24"/>
          <w:szCs w:val="24"/>
        </w:rPr>
        <w:t>Para cada vitó</w:t>
      </w:r>
      <w:r w:rsidR="00644383">
        <w:rPr>
          <w:sz w:val="24"/>
          <w:szCs w:val="24"/>
        </w:rPr>
        <w:t xml:space="preserve">ria dentro do jogo, </w:t>
      </w:r>
      <w:r w:rsidR="00E6233C">
        <w:rPr>
          <w:sz w:val="24"/>
          <w:szCs w:val="24"/>
        </w:rPr>
        <w:t xml:space="preserve">existe um </w:t>
      </w:r>
      <w:proofErr w:type="gramStart"/>
      <w:r w:rsidR="00E6233C">
        <w:rPr>
          <w:sz w:val="24"/>
          <w:szCs w:val="24"/>
        </w:rPr>
        <w:t>feedback</w:t>
      </w:r>
      <w:proofErr w:type="gramEnd"/>
      <w:r w:rsidR="00E6233C">
        <w:rPr>
          <w:sz w:val="24"/>
          <w:szCs w:val="24"/>
        </w:rPr>
        <w:t xml:space="preserve"> de  </w:t>
      </w:r>
      <w:r w:rsidR="00644383">
        <w:rPr>
          <w:sz w:val="24"/>
          <w:szCs w:val="24"/>
        </w:rPr>
        <w:t xml:space="preserve">sucesso, o jogador vai receber </w:t>
      </w:r>
      <w:r w:rsidR="00454BEF">
        <w:rPr>
          <w:sz w:val="24"/>
          <w:szCs w:val="24"/>
        </w:rPr>
        <w:t>pontos</w:t>
      </w:r>
      <w:r w:rsidR="00644383">
        <w:rPr>
          <w:sz w:val="24"/>
          <w:szCs w:val="24"/>
        </w:rPr>
        <w:t xml:space="preserve"> provando que </w:t>
      </w:r>
      <w:r w:rsidR="00E6233C">
        <w:rPr>
          <w:sz w:val="24"/>
          <w:szCs w:val="24"/>
        </w:rPr>
        <w:t>a tarefa foi bem feita, que ele estudou e sabe as palavras</w:t>
      </w:r>
      <w:r w:rsidR="00644383">
        <w:rPr>
          <w:sz w:val="24"/>
          <w:szCs w:val="24"/>
        </w:rPr>
        <w:t>. Ao longo do jo</w:t>
      </w:r>
      <w:r w:rsidR="00454BEF">
        <w:rPr>
          <w:sz w:val="24"/>
          <w:szCs w:val="24"/>
        </w:rPr>
        <w:t>go o jogador pode acumular vários</w:t>
      </w:r>
      <w:r w:rsidR="00644383">
        <w:rPr>
          <w:sz w:val="24"/>
          <w:szCs w:val="24"/>
        </w:rPr>
        <w:t xml:space="preserve"> </w:t>
      </w:r>
      <w:r w:rsidR="00454BEF">
        <w:rPr>
          <w:sz w:val="24"/>
          <w:szCs w:val="24"/>
        </w:rPr>
        <w:t>pontos</w:t>
      </w:r>
      <w:r>
        <w:rPr>
          <w:sz w:val="24"/>
          <w:szCs w:val="24"/>
        </w:rPr>
        <w:t>,</w:t>
      </w:r>
      <w:r w:rsidR="00644383">
        <w:rPr>
          <w:sz w:val="24"/>
          <w:szCs w:val="24"/>
        </w:rPr>
        <w:t xml:space="preserve"> </w:t>
      </w:r>
      <w:r w:rsidR="00454BEF">
        <w:rPr>
          <w:sz w:val="24"/>
          <w:szCs w:val="24"/>
        </w:rPr>
        <w:t xml:space="preserve">quanto mais pontos, melhor seu </w:t>
      </w:r>
      <w:r>
        <w:rPr>
          <w:sz w:val="24"/>
          <w:szCs w:val="24"/>
        </w:rPr>
        <w:t>desempenho</w:t>
      </w:r>
      <w:r w:rsidR="00454BEF">
        <w:rPr>
          <w:sz w:val="24"/>
          <w:szCs w:val="24"/>
        </w:rPr>
        <w:t xml:space="preserve"> e maior seu conhecimento mostrando </w:t>
      </w:r>
      <w:r w:rsidR="00644383">
        <w:rPr>
          <w:sz w:val="24"/>
          <w:szCs w:val="24"/>
        </w:rPr>
        <w:t xml:space="preserve">que ele é um bom </w:t>
      </w:r>
      <w:r w:rsidR="00E6233C">
        <w:rPr>
          <w:sz w:val="24"/>
          <w:szCs w:val="24"/>
        </w:rPr>
        <w:t>aluno.</w:t>
      </w:r>
    </w:p>
    <w:p w:rsidR="00D767B5" w:rsidRPr="00484C27" w:rsidRDefault="00D767B5" w:rsidP="00E82C83">
      <w:pPr>
        <w:pStyle w:val="PargrafodaLista"/>
        <w:numPr>
          <w:ilvl w:val="1"/>
          <w:numId w:val="45"/>
        </w:numPr>
        <w:spacing w:line="360" w:lineRule="auto"/>
        <w:rPr>
          <w:b/>
          <w:sz w:val="24"/>
          <w:szCs w:val="24"/>
        </w:rPr>
      </w:pPr>
      <w:r w:rsidRPr="00484C27">
        <w:rPr>
          <w:b/>
          <w:sz w:val="24"/>
          <w:szCs w:val="24"/>
        </w:rPr>
        <w:t>Resumo dos Controles</w:t>
      </w:r>
    </w:p>
    <w:p w:rsidR="00D13543" w:rsidRPr="00484C27" w:rsidRDefault="00D13543" w:rsidP="00D13543">
      <w:pPr>
        <w:spacing w:line="360" w:lineRule="auto"/>
        <w:ind w:left="360" w:firstLine="348"/>
        <w:rPr>
          <w:b/>
          <w:sz w:val="24"/>
          <w:szCs w:val="24"/>
        </w:rPr>
      </w:pPr>
      <w:r w:rsidRPr="00484C27">
        <w:rPr>
          <w:b/>
          <w:sz w:val="24"/>
          <w:szCs w:val="24"/>
        </w:rPr>
        <w:t>In-Game:</w:t>
      </w:r>
    </w:p>
    <w:p w:rsidR="00D13543" w:rsidRPr="00484C27" w:rsidRDefault="00E6233C" w:rsidP="00D13543">
      <w:pPr>
        <w:pStyle w:val="PargrafodaLista"/>
        <w:numPr>
          <w:ilvl w:val="0"/>
          <w:numId w:val="51"/>
        </w:num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Controlar a </w:t>
      </w:r>
      <w:r w:rsidR="00B26679">
        <w:rPr>
          <w:b/>
          <w:sz w:val="24"/>
          <w:szCs w:val="24"/>
        </w:rPr>
        <w:t>história</w:t>
      </w:r>
      <w:r>
        <w:rPr>
          <w:b/>
          <w:sz w:val="24"/>
          <w:szCs w:val="24"/>
        </w:rPr>
        <w:t>:</w:t>
      </w:r>
    </w:p>
    <w:p w:rsidR="00E6233C" w:rsidRDefault="00E6233C" w:rsidP="00D13543">
      <w:pPr>
        <w:pStyle w:val="PargrafodaLista"/>
        <w:spacing w:line="360" w:lineRule="auto"/>
        <w:ind w:left="1428"/>
        <w:rPr>
          <w:sz w:val="24"/>
          <w:szCs w:val="24"/>
        </w:rPr>
      </w:pPr>
      <w:r>
        <w:rPr>
          <w:sz w:val="24"/>
          <w:szCs w:val="24"/>
        </w:rPr>
        <w:t>O jogador irá utilizar apenas o mouse para jogar.</w:t>
      </w:r>
    </w:p>
    <w:p w:rsidR="0045722A" w:rsidRDefault="00E6233C" w:rsidP="00D13543">
      <w:pPr>
        <w:pStyle w:val="PargrafodaLista"/>
        <w:spacing w:line="360" w:lineRule="auto"/>
        <w:ind w:left="1428"/>
        <w:rPr>
          <w:sz w:val="24"/>
          <w:szCs w:val="24"/>
        </w:rPr>
      </w:pPr>
      <w:r>
        <w:rPr>
          <w:sz w:val="24"/>
          <w:szCs w:val="24"/>
        </w:rPr>
        <w:t>A interface funcionara apenas com o clique do mouse, para facilitar a interação da criança com o jogo.</w:t>
      </w:r>
    </w:p>
    <w:p w:rsidR="0045722A" w:rsidRPr="00484C27" w:rsidRDefault="0045722A" w:rsidP="00D13543">
      <w:pPr>
        <w:pStyle w:val="PargrafodaLista"/>
        <w:spacing w:line="360" w:lineRule="auto"/>
        <w:ind w:left="1428"/>
        <w:rPr>
          <w:sz w:val="24"/>
          <w:szCs w:val="24"/>
        </w:rPr>
      </w:pPr>
    </w:p>
    <w:p w:rsidR="0045722A" w:rsidRPr="00484C27" w:rsidRDefault="0045722A" w:rsidP="00D13543">
      <w:pPr>
        <w:pStyle w:val="PargrafodaLista"/>
        <w:spacing w:line="360" w:lineRule="auto"/>
        <w:ind w:left="1428"/>
        <w:rPr>
          <w:sz w:val="24"/>
          <w:szCs w:val="24"/>
        </w:rPr>
      </w:pPr>
    </w:p>
    <w:p w:rsidR="00D13543" w:rsidRDefault="00D13543" w:rsidP="00D13543">
      <w:pPr>
        <w:pStyle w:val="PargrafodaLista"/>
        <w:numPr>
          <w:ilvl w:val="0"/>
          <w:numId w:val="51"/>
        </w:numPr>
        <w:spacing w:line="360" w:lineRule="auto"/>
        <w:rPr>
          <w:b/>
          <w:sz w:val="24"/>
          <w:szCs w:val="24"/>
        </w:rPr>
      </w:pPr>
      <w:r w:rsidRPr="00484C27">
        <w:rPr>
          <w:b/>
          <w:sz w:val="24"/>
          <w:szCs w:val="24"/>
        </w:rPr>
        <w:t>Remover os sons:</w:t>
      </w:r>
    </w:p>
    <w:p w:rsidR="00D13543" w:rsidRDefault="00D13543" w:rsidP="0045722A">
      <w:pPr>
        <w:pStyle w:val="PargrafodaLista"/>
        <w:spacing w:line="360" w:lineRule="auto"/>
        <w:ind w:left="1428"/>
        <w:rPr>
          <w:sz w:val="24"/>
          <w:szCs w:val="24"/>
        </w:rPr>
      </w:pPr>
      <w:r>
        <w:rPr>
          <w:sz w:val="24"/>
          <w:szCs w:val="24"/>
        </w:rPr>
        <w:t xml:space="preserve">Função </w:t>
      </w:r>
      <w:r w:rsidR="00147360">
        <w:rPr>
          <w:sz w:val="24"/>
          <w:szCs w:val="24"/>
        </w:rPr>
        <w:t>disponível durante o jogo inteiro, visível sempre no mesmo lugar na interface. Para ativar/remover basta clicar no ícone relacionado.</w:t>
      </w:r>
    </w:p>
    <w:p w:rsidR="00D13543" w:rsidRDefault="00D13543" w:rsidP="00D13543">
      <w:pPr>
        <w:pStyle w:val="PargrafodaLista"/>
        <w:spacing w:line="360" w:lineRule="auto"/>
        <w:ind w:left="1428"/>
        <w:rPr>
          <w:b/>
          <w:sz w:val="24"/>
          <w:szCs w:val="24"/>
        </w:rPr>
      </w:pPr>
    </w:p>
    <w:p w:rsidR="00D13543" w:rsidRDefault="00D13543" w:rsidP="00D13543">
      <w:pPr>
        <w:pStyle w:val="PargrafodaLista"/>
        <w:numPr>
          <w:ilvl w:val="0"/>
          <w:numId w:val="51"/>
        </w:num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Controle de </w:t>
      </w:r>
      <w:r w:rsidR="00147360">
        <w:rPr>
          <w:b/>
          <w:sz w:val="24"/>
          <w:szCs w:val="24"/>
        </w:rPr>
        <w:t>movimentação:</w:t>
      </w:r>
    </w:p>
    <w:p w:rsidR="00D13543" w:rsidRDefault="00E6233C" w:rsidP="00D13543">
      <w:pPr>
        <w:pStyle w:val="PargrafodaLista"/>
        <w:spacing w:line="360" w:lineRule="auto"/>
        <w:ind w:left="1428"/>
        <w:rPr>
          <w:sz w:val="24"/>
          <w:szCs w:val="24"/>
        </w:rPr>
      </w:pPr>
      <w:r>
        <w:rPr>
          <w:sz w:val="24"/>
          <w:szCs w:val="24"/>
        </w:rPr>
        <w:t>Clicando no botão avançar/voltar, ocorre a passagem dos quadrinhos, os quais possuem uma pequena animação de passagem.</w:t>
      </w:r>
    </w:p>
    <w:p w:rsidR="00D13543" w:rsidRPr="00484C27" w:rsidRDefault="00D13543" w:rsidP="00D13543">
      <w:pPr>
        <w:pStyle w:val="PargrafodaLista"/>
        <w:spacing w:line="360" w:lineRule="auto"/>
        <w:ind w:left="1428"/>
        <w:rPr>
          <w:sz w:val="24"/>
          <w:szCs w:val="24"/>
        </w:rPr>
      </w:pPr>
    </w:p>
    <w:p w:rsidR="00D13543" w:rsidRPr="00484C27" w:rsidRDefault="00D13543" w:rsidP="009C4ECF">
      <w:pPr>
        <w:pStyle w:val="PargrafodaLista"/>
        <w:spacing w:line="360" w:lineRule="auto"/>
        <w:ind w:left="1428"/>
        <w:rPr>
          <w:sz w:val="24"/>
          <w:szCs w:val="24"/>
        </w:rPr>
      </w:pPr>
    </w:p>
    <w:p w:rsidR="009C4ECF" w:rsidRPr="00484C27" w:rsidRDefault="00147360" w:rsidP="001663FA">
      <w:pPr>
        <w:pStyle w:val="PargrafodaLista"/>
        <w:numPr>
          <w:ilvl w:val="0"/>
          <w:numId w:val="51"/>
        </w:num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Sair:</w:t>
      </w:r>
    </w:p>
    <w:p w:rsidR="00D13543" w:rsidRDefault="00147360" w:rsidP="00D13543">
      <w:pPr>
        <w:pStyle w:val="PargrafodaLista"/>
        <w:spacing w:line="360" w:lineRule="auto"/>
        <w:ind w:left="1428"/>
        <w:rPr>
          <w:sz w:val="24"/>
          <w:szCs w:val="24"/>
        </w:rPr>
      </w:pPr>
      <w:r>
        <w:rPr>
          <w:sz w:val="24"/>
          <w:szCs w:val="24"/>
        </w:rPr>
        <w:t xml:space="preserve">Para sair do jogo, basta clicar no botão SAIR, quando isso ocorrer, uma nova janela será </w:t>
      </w:r>
      <w:proofErr w:type="gramStart"/>
      <w:r>
        <w:rPr>
          <w:sz w:val="24"/>
          <w:szCs w:val="24"/>
        </w:rPr>
        <w:t>aberta</w:t>
      </w:r>
      <w:proofErr w:type="gramEnd"/>
      <w:r>
        <w:rPr>
          <w:sz w:val="24"/>
          <w:szCs w:val="24"/>
        </w:rPr>
        <w:t xml:space="preserve"> para que o jogador confirme a sua ação, evitando assim possíveis problemas com um clique errado no botão.</w:t>
      </w:r>
    </w:p>
    <w:p w:rsidR="00454BEF" w:rsidRDefault="00454BEF" w:rsidP="00D13543">
      <w:pPr>
        <w:pStyle w:val="PargrafodaLista"/>
        <w:spacing w:line="360" w:lineRule="auto"/>
        <w:ind w:left="1428"/>
        <w:rPr>
          <w:sz w:val="24"/>
          <w:szCs w:val="24"/>
        </w:rPr>
      </w:pPr>
    </w:p>
    <w:p w:rsidR="00454BEF" w:rsidRPr="00484C27" w:rsidRDefault="00454BEF" w:rsidP="00454BEF">
      <w:pPr>
        <w:pStyle w:val="PargrafodaLista"/>
        <w:numPr>
          <w:ilvl w:val="0"/>
          <w:numId w:val="51"/>
        </w:num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Progresso:</w:t>
      </w:r>
    </w:p>
    <w:p w:rsidR="00454BEF" w:rsidRDefault="00B26679" w:rsidP="00D13543">
      <w:pPr>
        <w:pStyle w:val="PargrafodaLista"/>
        <w:spacing w:line="360" w:lineRule="auto"/>
        <w:ind w:left="1428"/>
        <w:rPr>
          <w:sz w:val="24"/>
          <w:szCs w:val="24"/>
        </w:rPr>
      </w:pPr>
      <w:r>
        <w:rPr>
          <w:sz w:val="24"/>
          <w:szCs w:val="24"/>
        </w:rPr>
        <w:t>C</w:t>
      </w:r>
      <w:r w:rsidR="00454BEF">
        <w:rPr>
          <w:sz w:val="24"/>
          <w:szCs w:val="24"/>
        </w:rPr>
        <w:t xml:space="preserve">licando no botão do progresso, abre a tela de progresso, aonde terá todos os níveis abertos e que ainda estão para serem conquistados pelo </w:t>
      </w:r>
      <w:r w:rsidR="001E168B">
        <w:rPr>
          <w:sz w:val="24"/>
          <w:szCs w:val="24"/>
        </w:rPr>
        <w:t>jogador até o fim da história. A</w:t>
      </w:r>
      <w:r w:rsidR="00454BEF">
        <w:rPr>
          <w:sz w:val="24"/>
          <w:szCs w:val="24"/>
        </w:rPr>
        <w:t>ssim ele pode regressar ao inicio de forma rápida e/ou avaliar quantas atividades faltam para terminar a história.</w:t>
      </w:r>
    </w:p>
    <w:p w:rsidR="00454BEF" w:rsidRDefault="00454BEF" w:rsidP="00D13543">
      <w:pPr>
        <w:pStyle w:val="PargrafodaLista"/>
        <w:spacing w:line="360" w:lineRule="auto"/>
        <w:ind w:left="1428"/>
        <w:rPr>
          <w:sz w:val="24"/>
          <w:szCs w:val="24"/>
        </w:rPr>
      </w:pPr>
    </w:p>
    <w:p w:rsidR="00147360" w:rsidRDefault="00147360" w:rsidP="00D13543">
      <w:pPr>
        <w:pStyle w:val="PargrafodaLista"/>
        <w:spacing w:line="360" w:lineRule="auto"/>
        <w:ind w:left="1428"/>
        <w:rPr>
          <w:b/>
          <w:sz w:val="24"/>
          <w:szCs w:val="24"/>
        </w:rPr>
      </w:pPr>
    </w:p>
    <w:p w:rsidR="0000404D" w:rsidRPr="00484C27" w:rsidRDefault="0000404D" w:rsidP="0000404D">
      <w:pPr>
        <w:spacing w:line="360" w:lineRule="auto"/>
        <w:ind w:left="360" w:firstLine="348"/>
        <w:rPr>
          <w:b/>
          <w:sz w:val="24"/>
          <w:szCs w:val="24"/>
        </w:rPr>
      </w:pPr>
      <w:r w:rsidRPr="00484C27">
        <w:rPr>
          <w:b/>
          <w:sz w:val="24"/>
          <w:szCs w:val="24"/>
        </w:rPr>
        <w:t>Interface:</w:t>
      </w:r>
    </w:p>
    <w:p w:rsidR="0000404D" w:rsidRPr="00484C27" w:rsidRDefault="0000404D" w:rsidP="0000404D">
      <w:pPr>
        <w:pStyle w:val="PargrafodaLista"/>
        <w:numPr>
          <w:ilvl w:val="0"/>
          <w:numId w:val="51"/>
        </w:numPr>
        <w:spacing w:line="360" w:lineRule="auto"/>
        <w:rPr>
          <w:b/>
          <w:sz w:val="24"/>
          <w:szCs w:val="24"/>
        </w:rPr>
      </w:pPr>
      <w:r w:rsidRPr="00484C27">
        <w:rPr>
          <w:b/>
          <w:sz w:val="24"/>
          <w:szCs w:val="24"/>
        </w:rPr>
        <w:t>Navegar e Selecionar:</w:t>
      </w:r>
    </w:p>
    <w:p w:rsidR="00147360" w:rsidRDefault="0000404D" w:rsidP="00147360">
      <w:pPr>
        <w:pStyle w:val="PargrafodaLista"/>
        <w:spacing w:line="360" w:lineRule="auto"/>
        <w:ind w:left="1428"/>
        <w:rPr>
          <w:sz w:val="24"/>
          <w:szCs w:val="24"/>
        </w:rPr>
      </w:pPr>
      <w:r w:rsidRPr="00484C27">
        <w:rPr>
          <w:sz w:val="24"/>
          <w:szCs w:val="24"/>
        </w:rPr>
        <w:t xml:space="preserve">Usando o mouse </w:t>
      </w:r>
      <w:r w:rsidR="00D13543">
        <w:rPr>
          <w:sz w:val="24"/>
          <w:szCs w:val="24"/>
        </w:rPr>
        <w:t xml:space="preserve">e o </w:t>
      </w:r>
      <w:r w:rsidR="00C33FAD">
        <w:rPr>
          <w:sz w:val="24"/>
          <w:szCs w:val="24"/>
        </w:rPr>
        <w:t>mouse</w:t>
      </w:r>
      <w:r w:rsidR="00D13543">
        <w:rPr>
          <w:sz w:val="24"/>
          <w:szCs w:val="24"/>
        </w:rPr>
        <w:t xml:space="preserve"> </w:t>
      </w:r>
      <w:r w:rsidRPr="00484C27">
        <w:rPr>
          <w:sz w:val="24"/>
          <w:szCs w:val="24"/>
        </w:rPr>
        <w:t xml:space="preserve">o jogador poderá </w:t>
      </w:r>
      <w:r w:rsidR="00D13543">
        <w:rPr>
          <w:sz w:val="24"/>
          <w:szCs w:val="24"/>
        </w:rPr>
        <w:t>passear</w:t>
      </w:r>
      <w:r w:rsidRPr="00484C27">
        <w:rPr>
          <w:sz w:val="24"/>
          <w:szCs w:val="24"/>
        </w:rPr>
        <w:t xml:space="preserve"> pelos menus e</w:t>
      </w:r>
      <w:r w:rsidR="00D13543">
        <w:rPr>
          <w:sz w:val="24"/>
          <w:szCs w:val="24"/>
        </w:rPr>
        <w:t xml:space="preserve"> interagir com a interface clicando</w:t>
      </w:r>
      <w:r w:rsidRPr="00484C27">
        <w:rPr>
          <w:sz w:val="24"/>
          <w:szCs w:val="24"/>
        </w:rPr>
        <w:t xml:space="preserve"> </w:t>
      </w:r>
      <w:r w:rsidR="00147360">
        <w:rPr>
          <w:sz w:val="24"/>
          <w:szCs w:val="24"/>
        </w:rPr>
        <w:t xml:space="preserve">nos botões disponíveis. </w:t>
      </w:r>
      <w:r w:rsidR="0045722A">
        <w:rPr>
          <w:sz w:val="24"/>
          <w:szCs w:val="24"/>
        </w:rPr>
        <w:t xml:space="preserve"> </w:t>
      </w:r>
    </w:p>
    <w:p w:rsidR="00E61967" w:rsidRDefault="00E61967" w:rsidP="00A0741E">
      <w:pPr>
        <w:pStyle w:val="PargrafodaLista"/>
        <w:spacing w:line="360" w:lineRule="auto"/>
        <w:ind w:left="1428"/>
        <w:rPr>
          <w:sz w:val="24"/>
          <w:szCs w:val="24"/>
        </w:rPr>
      </w:pPr>
    </w:p>
    <w:p w:rsidR="00D767B5" w:rsidRPr="00484C27" w:rsidRDefault="00D767B5" w:rsidP="00E82C83">
      <w:pPr>
        <w:pStyle w:val="PargrafodaLista"/>
        <w:numPr>
          <w:ilvl w:val="1"/>
          <w:numId w:val="45"/>
        </w:numPr>
        <w:spacing w:line="360" w:lineRule="auto"/>
        <w:rPr>
          <w:b/>
          <w:sz w:val="24"/>
          <w:szCs w:val="24"/>
        </w:rPr>
      </w:pPr>
      <w:r w:rsidRPr="00484C27">
        <w:rPr>
          <w:b/>
          <w:sz w:val="24"/>
          <w:szCs w:val="24"/>
        </w:rPr>
        <w:t>Regras</w:t>
      </w:r>
    </w:p>
    <w:p w:rsidR="00B10D04" w:rsidRPr="00484C27" w:rsidRDefault="00336B1A" w:rsidP="00B10D04">
      <w:pPr>
        <w:pStyle w:val="PargrafodaLista"/>
        <w:numPr>
          <w:ilvl w:val="0"/>
          <w:numId w:val="51"/>
        </w:num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Geral</w:t>
      </w:r>
      <w:r w:rsidR="00B10D04" w:rsidRPr="00484C27">
        <w:rPr>
          <w:b/>
          <w:sz w:val="24"/>
          <w:szCs w:val="24"/>
        </w:rPr>
        <w:t>:</w:t>
      </w:r>
    </w:p>
    <w:p w:rsidR="00B10D04" w:rsidRPr="00147360" w:rsidRDefault="00336B1A" w:rsidP="00B10D04">
      <w:pPr>
        <w:pStyle w:val="PargrafodaLista"/>
        <w:spacing w:line="360" w:lineRule="auto"/>
        <w:ind w:left="1428"/>
        <w:rPr>
          <w:sz w:val="24"/>
          <w:szCs w:val="24"/>
          <w:vertAlign w:val="subscript"/>
        </w:rPr>
      </w:pPr>
      <w:r>
        <w:rPr>
          <w:sz w:val="24"/>
          <w:szCs w:val="24"/>
        </w:rPr>
        <w:t xml:space="preserve">O jogador só pode </w:t>
      </w:r>
      <w:r w:rsidR="00147360">
        <w:rPr>
          <w:sz w:val="24"/>
          <w:szCs w:val="24"/>
        </w:rPr>
        <w:t xml:space="preserve">avançar na </w:t>
      </w:r>
      <w:r w:rsidR="00B26679">
        <w:rPr>
          <w:sz w:val="24"/>
          <w:szCs w:val="24"/>
        </w:rPr>
        <w:t>história</w:t>
      </w:r>
      <w:r w:rsidR="00147360">
        <w:rPr>
          <w:sz w:val="24"/>
          <w:szCs w:val="24"/>
        </w:rPr>
        <w:t xml:space="preserve"> uma vez que o desafio seja completado corretamente.</w:t>
      </w:r>
    </w:p>
    <w:p w:rsidR="00A0741E" w:rsidRDefault="00147360" w:rsidP="00B10D04">
      <w:pPr>
        <w:pStyle w:val="PargrafodaLista"/>
        <w:spacing w:line="360" w:lineRule="auto"/>
        <w:ind w:left="1428"/>
        <w:rPr>
          <w:sz w:val="24"/>
          <w:szCs w:val="24"/>
        </w:rPr>
      </w:pPr>
      <w:r>
        <w:rPr>
          <w:sz w:val="24"/>
          <w:szCs w:val="24"/>
        </w:rPr>
        <w:t xml:space="preserve">Se o jogador tentar avançar antes de completar o desafio, o botão não estará disponível. </w:t>
      </w:r>
    </w:p>
    <w:p w:rsidR="00147360" w:rsidRDefault="00147360" w:rsidP="00B10D04">
      <w:pPr>
        <w:pStyle w:val="PargrafodaLista"/>
        <w:spacing w:line="360" w:lineRule="auto"/>
        <w:ind w:left="1428"/>
        <w:rPr>
          <w:sz w:val="24"/>
          <w:szCs w:val="24"/>
        </w:rPr>
      </w:pPr>
    </w:p>
    <w:p w:rsidR="00336B1A" w:rsidRPr="00484C27" w:rsidRDefault="00336B1A" w:rsidP="00147360">
      <w:pPr>
        <w:pStyle w:val="PargrafodaLista"/>
        <w:spacing w:line="360" w:lineRule="auto"/>
        <w:rPr>
          <w:sz w:val="24"/>
          <w:szCs w:val="24"/>
        </w:rPr>
      </w:pPr>
    </w:p>
    <w:p w:rsidR="00336B1A" w:rsidRPr="00484C27" w:rsidRDefault="00336B1A" w:rsidP="00336B1A">
      <w:pPr>
        <w:pStyle w:val="PargrafodaLista"/>
        <w:numPr>
          <w:ilvl w:val="0"/>
          <w:numId w:val="51"/>
        </w:numPr>
        <w:spacing w:line="360" w:lineRule="auto"/>
        <w:rPr>
          <w:b/>
          <w:sz w:val="24"/>
          <w:szCs w:val="24"/>
        </w:rPr>
      </w:pPr>
      <w:r w:rsidRPr="00484C27">
        <w:rPr>
          <w:b/>
          <w:sz w:val="24"/>
          <w:szCs w:val="24"/>
        </w:rPr>
        <w:t>Pontuação:</w:t>
      </w:r>
    </w:p>
    <w:p w:rsidR="009728D3" w:rsidRDefault="00336B1A" w:rsidP="00336B1A">
      <w:pPr>
        <w:pStyle w:val="PargrafodaLista"/>
        <w:spacing w:line="360" w:lineRule="auto"/>
        <w:ind w:left="1428"/>
        <w:rPr>
          <w:sz w:val="24"/>
          <w:szCs w:val="24"/>
        </w:rPr>
      </w:pPr>
      <w:r>
        <w:rPr>
          <w:sz w:val="24"/>
          <w:szCs w:val="24"/>
        </w:rPr>
        <w:t xml:space="preserve">O jogador vai pontuar de acordo com o </w:t>
      </w:r>
      <w:r w:rsidR="00147360">
        <w:rPr>
          <w:sz w:val="24"/>
          <w:szCs w:val="24"/>
        </w:rPr>
        <w:t>numero</w:t>
      </w:r>
      <w:r w:rsidR="00454BEF">
        <w:rPr>
          <w:sz w:val="24"/>
          <w:szCs w:val="24"/>
        </w:rPr>
        <w:t xml:space="preserve"> de erros para completar o desaf</w:t>
      </w:r>
      <w:r w:rsidR="00147360">
        <w:rPr>
          <w:sz w:val="24"/>
          <w:szCs w:val="24"/>
        </w:rPr>
        <w:t>io, quanto maior o numero de erros, menor a pontuação do jogador.</w:t>
      </w:r>
    </w:p>
    <w:p w:rsidR="00147360" w:rsidRDefault="00147360" w:rsidP="00336B1A">
      <w:pPr>
        <w:pStyle w:val="PargrafodaLista"/>
        <w:spacing w:line="360" w:lineRule="auto"/>
        <w:ind w:left="1428"/>
        <w:rPr>
          <w:sz w:val="24"/>
          <w:szCs w:val="24"/>
        </w:rPr>
      </w:pPr>
    </w:p>
    <w:p w:rsidR="000344A9" w:rsidRDefault="000344A9" w:rsidP="000344A9">
      <w:pPr>
        <w:pStyle w:val="PargrafodaLista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Exemplo de pontuação:</w:t>
      </w:r>
    </w:p>
    <w:p w:rsidR="000344A9" w:rsidRDefault="000344A9" w:rsidP="000344A9">
      <w:pPr>
        <w:pStyle w:val="PargrafodaLista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Se o jogador completa a missão com </w:t>
      </w:r>
      <w:r w:rsidR="00C33FAD">
        <w:rPr>
          <w:sz w:val="24"/>
          <w:szCs w:val="24"/>
        </w:rPr>
        <w:t>100-</w:t>
      </w:r>
      <w:r>
        <w:rPr>
          <w:sz w:val="24"/>
          <w:szCs w:val="24"/>
        </w:rPr>
        <w:t xml:space="preserve">80% </w:t>
      </w:r>
      <w:r w:rsidR="00C33FAD">
        <w:rPr>
          <w:sz w:val="24"/>
          <w:szCs w:val="24"/>
        </w:rPr>
        <w:t>das tentativas restantes</w:t>
      </w:r>
      <w:r>
        <w:rPr>
          <w:sz w:val="24"/>
          <w:szCs w:val="24"/>
        </w:rPr>
        <w:t xml:space="preserve">, seus pontos são multiplicados por </w:t>
      </w:r>
      <w:proofErr w:type="gramStart"/>
      <w:r>
        <w:rPr>
          <w:sz w:val="24"/>
          <w:szCs w:val="24"/>
        </w:rPr>
        <w:t>3</w:t>
      </w:r>
      <w:proofErr w:type="gramEnd"/>
      <w:r>
        <w:rPr>
          <w:sz w:val="24"/>
          <w:szCs w:val="24"/>
        </w:rPr>
        <w:t>.</w:t>
      </w:r>
    </w:p>
    <w:p w:rsidR="000344A9" w:rsidRDefault="000344A9" w:rsidP="000344A9">
      <w:pPr>
        <w:pStyle w:val="PargrafodaLista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Se o jogador completa a missão com </w:t>
      </w:r>
      <w:r w:rsidR="00C33FAD">
        <w:rPr>
          <w:sz w:val="24"/>
          <w:szCs w:val="24"/>
        </w:rPr>
        <w:t>79-50</w:t>
      </w:r>
      <w:r>
        <w:rPr>
          <w:sz w:val="24"/>
          <w:szCs w:val="24"/>
        </w:rPr>
        <w:t xml:space="preserve">% </w:t>
      </w:r>
      <w:r w:rsidR="00C33FAD">
        <w:rPr>
          <w:sz w:val="24"/>
          <w:szCs w:val="24"/>
        </w:rPr>
        <w:t xml:space="preserve">das tentativas </w:t>
      </w:r>
      <w:r>
        <w:rPr>
          <w:sz w:val="24"/>
          <w:szCs w:val="24"/>
        </w:rPr>
        <w:t xml:space="preserve">restante, seus pontos são multiplicados por </w:t>
      </w:r>
      <w:proofErr w:type="gramStart"/>
      <w:r>
        <w:rPr>
          <w:sz w:val="24"/>
          <w:szCs w:val="24"/>
        </w:rPr>
        <w:t>2</w:t>
      </w:r>
      <w:proofErr w:type="gramEnd"/>
      <w:r>
        <w:rPr>
          <w:sz w:val="24"/>
          <w:szCs w:val="24"/>
        </w:rPr>
        <w:t>.</w:t>
      </w:r>
    </w:p>
    <w:p w:rsidR="00C33FAD" w:rsidRDefault="00C33FAD" w:rsidP="00C33FAD">
      <w:pPr>
        <w:pStyle w:val="PargrafodaLista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Se o jogador completa a missão com 49-20% das tentativas restante, seus pontos são multiplicados por </w:t>
      </w:r>
      <w:proofErr w:type="gramStart"/>
      <w:r>
        <w:rPr>
          <w:sz w:val="24"/>
          <w:szCs w:val="24"/>
        </w:rPr>
        <w:t>2</w:t>
      </w:r>
      <w:proofErr w:type="gramEnd"/>
      <w:r>
        <w:rPr>
          <w:sz w:val="24"/>
          <w:szCs w:val="24"/>
        </w:rPr>
        <w:t>.</w:t>
      </w:r>
    </w:p>
    <w:p w:rsidR="000344A9" w:rsidRDefault="000344A9" w:rsidP="000344A9">
      <w:pPr>
        <w:pStyle w:val="PargrafodaLista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Se o jogador </w:t>
      </w:r>
      <w:r w:rsidR="00C33FAD">
        <w:rPr>
          <w:sz w:val="24"/>
          <w:szCs w:val="24"/>
        </w:rPr>
        <w:t xml:space="preserve">não completa a missão, </w:t>
      </w:r>
      <w:r>
        <w:rPr>
          <w:sz w:val="24"/>
          <w:szCs w:val="24"/>
        </w:rPr>
        <w:t>seus pontos não são</w:t>
      </w:r>
      <w:r w:rsidR="00C33FAD">
        <w:rPr>
          <w:sz w:val="24"/>
          <w:szCs w:val="24"/>
        </w:rPr>
        <w:t xml:space="preserve"> somados, ele apenas retoma a missão sem somar pontos</w:t>
      </w:r>
      <w:r>
        <w:rPr>
          <w:sz w:val="24"/>
          <w:szCs w:val="24"/>
        </w:rPr>
        <w:t>.</w:t>
      </w:r>
    </w:p>
    <w:p w:rsidR="00A0741E" w:rsidRDefault="00A0741E" w:rsidP="000344A9">
      <w:pPr>
        <w:pStyle w:val="PargrafodaLista"/>
        <w:spacing w:line="360" w:lineRule="auto"/>
        <w:rPr>
          <w:sz w:val="24"/>
          <w:szCs w:val="24"/>
        </w:rPr>
      </w:pPr>
    </w:p>
    <w:p w:rsidR="000344A9" w:rsidRDefault="000344A9" w:rsidP="000344A9">
      <w:pPr>
        <w:pStyle w:val="PargrafodaLista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Exemplo de precisão:</w:t>
      </w:r>
    </w:p>
    <w:p w:rsidR="000344A9" w:rsidRDefault="00A0741E" w:rsidP="000344A9">
      <w:pPr>
        <w:pStyle w:val="PargrafodaLista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Se o jogador precisa</w:t>
      </w:r>
      <w:r w:rsidR="000344A9">
        <w:rPr>
          <w:sz w:val="24"/>
          <w:szCs w:val="24"/>
        </w:rPr>
        <w:t xml:space="preserve"> </w:t>
      </w:r>
      <w:r w:rsidR="00147360">
        <w:rPr>
          <w:sz w:val="24"/>
          <w:szCs w:val="24"/>
        </w:rPr>
        <w:t>escrever uma palavra, “</w:t>
      </w:r>
      <w:proofErr w:type="gramStart"/>
      <w:r w:rsidR="00147360">
        <w:rPr>
          <w:sz w:val="24"/>
          <w:szCs w:val="24"/>
        </w:rPr>
        <w:t>”CASA</w:t>
      </w:r>
      <w:proofErr w:type="gramEnd"/>
      <w:r w:rsidR="00147360">
        <w:rPr>
          <w:sz w:val="24"/>
          <w:szCs w:val="24"/>
        </w:rPr>
        <w:t xml:space="preserve">” e ele erra as letras tentando escrever “CAZA” ele teve um erro nesta palavra, pois não soube como escreve-la corretamente. </w:t>
      </w:r>
    </w:p>
    <w:p w:rsidR="000344A9" w:rsidRDefault="000344A9" w:rsidP="000344A9">
      <w:pPr>
        <w:pStyle w:val="PargrafodaLista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Isso </w:t>
      </w:r>
      <w:r w:rsidR="00A0741E">
        <w:rPr>
          <w:sz w:val="24"/>
          <w:szCs w:val="24"/>
        </w:rPr>
        <w:t>serve para</w:t>
      </w:r>
      <w:r>
        <w:rPr>
          <w:sz w:val="24"/>
          <w:szCs w:val="24"/>
        </w:rPr>
        <w:t xml:space="preserve"> evitar que o jogador saia clicando em tudo só para completar a missão </w:t>
      </w:r>
      <w:r w:rsidR="00147360">
        <w:rPr>
          <w:sz w:val="24"/>
          <w:szCs w:val="24"/>
        </w:rPr>
        <w:t>rapidamente</w:t>
      </w:r>
      <w:r>
        <w:rPr>
          <w:sz w:val="24"/>
          <w:szCs w:val="24"/>
        </w:rPr>
        <w:t xml:space="preserve">, e no final não vai entender o que está </w:t>
      </w:r>
      <w:r w:rsidR="00A0741E">
        <w:rPr>
          <w:sz w:val="24"/>
          <w:szCs w:val="24"/>
        </w:rPr>
        <w:t>acontecendo no jogo</w:t>
      </w:r>
      <w:r w:rsidR="00147360">
        <w:rPr>
          <w:sz w:val="24"/>
          <w:szCs w:val="24"/>
        </w:rPr>
        <w:t xml:space="preserve"> ou prestando atenção na </w:t>
      </w:r>
      <w:r w:rsidR="00B26679">
        <w:rPr>
          <w:sz w:val="24"/>
          <w:szCs w:val="24"/>
        </w:rPr>
        <w:t>história</w:t>
      </w:r>
      <w:r w:rsidR="00147360">
        <w:rPr>
          <w:sz w:val="24"/>
          <w:szCs w:val="24"/>
        </w:rPr>
        <w:t>.</w:t>
      </w:r>
    </w:p>
    <w:p w:rsidR="000344A9" w:rsidRDefault="000344A9" w:rsidP="000344A9">
      <w:pPr>
        <w:pStyle w:val="PargrafodaLista"/>
        <w:spacing w:line="360" w:lineRule="auto"/>
        <w:rPr>
          <w:sz w:val="24"/>
          <w:szCs w:val="24"/>
        </w:rPr>
      </w:pPr>
    </w:p>
    <w:p w:rsidR="00336B1A" w:rsidRDefault="000344A9" w:rsidP="00336B1A">
      <w:pPr>
        <w:pStyle w:val="PargrafodaLista"/>
        <w:spacing w:line="360" w:lineRule="auto"/>
        <w:ind w:left="1428"/>
        <w:rPr>
          <w:sz w:val="24"/>
          <w:szCs w:val="24"/>
        </w:rPr>
      </w:pPr>
      <w:r>
        <w:rPr>
          <w:sz w:val="24"/>
          <w:szCs w:val="24"/>
        </w:rPr>
        <w:t xml:space="preserve">Tudo isso </w:t>
      </w:r>
      <w:r w:rsidR="00336B1A">
        <w:rPr>
          <w:sz w:val="24"/>
          <w:szCs w:val="24"/>
        </w:rPr>
        <w:t xml:space="preserve">vai ser somado para que no fim, ao terminar o jogo tenha uma pontuação total e individual para </w:t>
      </w:r>
      <w:r w:rsidR="00147360">
        <w:rPr>
          <w:sz w:val="24"/>
          <w:szCs w:val="24"/>
        </w:rPr>
        <w:t xml:space="preserve">que </w:t>
      </w:r>
      <w:r w:rsidR="00336B1A">
        <w:rPr>
          <w:sz w:val="24"/>
          <w:szCs w:val="24"/>
        </w:rPr>
        <w:t xml:space="preserve">o jogador </w:t>
      </w:r>
      <w:r w:rsidR="00147360">
        <w:rPr>
          <w:sz w:val="24"/>
          <w:szCs w:val="24"/>
        </w:rPr>
        <w:t>possa</w:t>
      </w:r>
      <w:r w:rsidR="00336B1A">
        <w:rPr>
          <w:sz w:val="24"/>
          <w:szCs w:val="24"/>
        </w:rPr>
        <w:t xml:space="preserve"> avaliar seu desempenho</w:t>
      </w:r>
      <w:r w:rsidR="00A0741E">
        <w:rPr>
          <w:sz w:val="24"/>
          <w:szCs w:val="24"/>
        </w:rPr>
        <w:t xml:space="preserve"> em cada </w:t>
      </w:r>
      <w:r w:rsidR="00B26679">
        <w:rPr>
          <w:sz w:val="24"/>
          <w:szCs w:val="24"/>
        </w:rPr>
        <w:t>história</w:t>
      </w:r>
      <w:r w:rsidR="00147360">
        <w:rPr>
          <w:sz w:val="24"/>
          <w:szCs w:val="24"/>
        </w:rPr>
        <w:t>.</w:t>
      </w:r>
    </w:p>
    <w:p w:rsidR="00A0741E" w:rsidRDefault="00A0741E" w:rsidP="00336B1A">
      <w:pPr>
        <w:pStyle w:val="PargrafodaLista"/>
        <w:spacing w:line="360" w:lineRule="auto"/>
        <w:ind w:left="1428"/>
        <w:rPr>
          <w:sz w:val="24"/>
          <w:szCs w:val="24"/>
        </w:rPr>
      </w:pPr>
    </w:p>
    <w:p w:rsidR="00454BEF" w:rsidRDefault="00454BEF" w:rsidP="00336B1A">
      <w:pPr>
        <w:pStyle w:val="PargrafodaLista"/>
        <w:spacing w:line="360" w:lineRule="auto"/>
        <w:ind w:left="1428"/>
        <w:rPr>
          <w:sz w:val="24"/>
          <w:szCs w:val="24"/>
        </w:rPr>
      </w:pPr>
    </w:p>
    <w:p w:rsidR="00454BEF" w:rsidRDefault="00454BEF" w:rsidP="00336B1A">
      <w:pPr>
        <w:pStyle w:val="PargrafodaLista"/>
        <w:spacing w:line="360" w:lineRule="auto"/>
        <w:ind w:left="1428"/>
        <w:rPr>
          <w:sz w:val="24"/>
          <w:szCs w:val="24"/>
        </w:rPr>
      </w:pPr>
    </w:p>
    <w:p w:rsidR="00454BEF" w:rsidRDefault="00454BEF" w:rsidP="00336B1A">
      <w:pPr>
        <w:pStyle w:val="PargrafodaLista"/>
        <w:spacing w:line="360" w:lineRule="auto"/>
        <w:ind w:left="1428"/>
        <w:rPr>
          <w:sz w:val="24"/>
          <w:szCs w:val="24"/>
        </w:rPr>
      </w:pPr>
    </w:p>
    <w:p w:rsidR="00454BEF" w:rsidRDefault="00454BEF" w:rsidP="00336B1A">
      <w:pPr>
        <w:pStyle w:val="PargrafodaLista"/>
        <w:spacing w:line="360" w:lineRule="auto"/>
        <w:ind w:left="1428"/>
        <w:rPr>
          <w:sz w:val="24"/>
          <w:szCs w:val="24"/>
        </w:rPr>
      </w:pPr>
    </w:p>
    <w:p w:rsidR="00986AA6" w:rsidRDefault="003C1209" w:rsidP="001E3E77">
      <w:pPr>
        <w:spacing w:line="360" w:lineRule="auto"/>
        <w:rPr>
          <w:b/>
          <w:sz w:val="24"/>
          <w:szCs w:val="24"/>
        </w:rPr>
      </w:pPr>
      <w:proofErr w:type="gramStart"/>
      <w:r w:rsidRPr="00484C27">
        <w:rPr>
          <w:b/>
          <w:sz w:val="36"/>
          <w:szCs w:val="36"/>
        </w:rPr>
        <w:lastRenderedPageBreak/>
        <w:t>3</w:t>
      </w:r>
      <w:r w:rsidRPr="00427F59">
        <w:rPr>
          <w:b/>
          <w:sz w:val="36"/>
          <w:szCs w:val="36"/>
        </w:rPr>
        <w:t>.</w:t>
      </w:r>
      <w:proofErr w:type="gramEnd"/>
      <w:r w:rsidRPr="00427F59">
        <w:rPr>
          <w:b/>
          <w:sz w:val="36"/>
          <w:szCs w:val="36"/>
        </w:rPr>
        <w:t>Modelo Navegacional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4254"/>
        <w:gridCol w:w="4466"/>
      </w:tblGrid>
      <w:tr w:rsidR="00147360" w:rsidRPr="000B7D57" w:rsidTr="001E3E77">
        <w:tc>
          <w:tcPr>
            <w:tcW w:w="8720" w:type="dxa"/>
            <w:gridSpan w:val="2"/>
            <w:shd w:val="clear" w:color="auto" w:fill="808080"/>
          </w:tcPr>
          <w:p w:rsidR="00147360" w:rsidRPr="000B7D57" w:rsidRDefault="00147360" w:rsidP="008C721C">
            <w:pPr>
              <w:tabs>
                <w:tab w:val="left" w:pos="1320"/>
              </w:tabs>
              <w:spacing w:after="0"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 Tela inicial</w:t>
            </w:r>
          </w:p>
        </w:tc>
      </w:tr>
      <w:tr w:rsidR="00147360" w:rsidRPr="000B7D57" w:rsidTr="001E3E77">
        <w:trPr>
          <w:trHeight w:val="2170"/>
        </w:trPr>
        <w:tc>
          <w:tcPr>
            <w:tcW w:w="8720" w:type="dxa"/>
            <w:gridSpan w:val="2"/>
          </w:tcPr>
          <w:p w:rsidR="00147360" w:rsidRPr="000B7D57" w:rsidRDefault="00147360" w:rsidP="008C721C">
            <w:pPr>
              <w:spacing w:after="0" w:line="360" w:lineRule="auto"/>
              <w:rPr>
                <w:i/>
                <w:sz w:val="24"/>
                <w:szCs w:val="24"/>
              </w:rPr>
            </w:pPr>
            <w:r w:rsidRPr="000B7D57">
              <w:rPr>
                <w:i/>
                <w:sz w:val="24"/>
                <w:szCs w:val="24"/>
              </w:rPr>
              <w:t>Rascunho:</w:t>
            </w:r>
          </w:p>
          <w:p w:rsidR="00147360" w:rsidRPr="000B7D57" w:rsidRDefault="001E168B" w:rsidP="008C721C">
            <w:pPr>
              <w:spacing w:after="0"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5401310" cy="4051300"/>
                  <wp:effectExtent l="19050" t="0" r="8890" b="0"/>
                  <wp:docPr id="4" name="Imagem 1" descr="C:\Users\Giraia\Desktop\inici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Giraia\Desktop\inici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1310" cy="4051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7360" w:rsidRPr="000B7D57" w:rsidTr="001E3E77">
        <w:tc>
          <w:tcPr>
            <w:tcW w:w="4377" w:type="dxa"/>
            <w:shd w:val="clear" w:color="auto" w:fill="BFBFBF"/>
          </w:tcPr>
          <w:p w:rsidR="00147360" w:rsidRPr="000B7D57" w:rsidRDefault="00147360" w:rsidP="008C721C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Descrição</w:t>
            </w:r>
          </w:p>
        </w:tc>
        <w:tc>
          <w:tcPr>
            <w:tcW w:w="4343" w:type="dxa"/>
            <w:shd w:val="clear" w:color="auto" w:fill="BFBFBF"/>
          </w:tcPr>
          <w:p w:rsidR="00147360" w:rsidRPr="000B7D57" w:rsidRDefault="00147360" w:rsidP="008C721C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Elementos</w:t>
            </w:r>
          </w:p>
        </w:tc>
      </w:tr>
      <w:tr w:rsidR="00147360" w:rsidRPr="000B7D57" w:rsidTr="001E3E77">
        <w:trPr>
          <w:trHeight w:val="1338"/>
        </w:trPr>
        <w:tc>
          <w:tcPr>
            <w:tcW w:w="4377" w:type="dxa"/>
          </w:tcPr>
          <w:p w:rsidR="00147360" w:rsidRDefault="00147360" w:rsidP="008C721C">
            <w:pPr>
              <w:spacing w:after="0" w:line="360" w:lineRule="auto"/>
              <w:rPr>
                <w:sz w:val="24"/>
                <w:szCs w:val="24"/>
              </w:rPr>
            </w:pPr>
            <w:r w:rsidRPr="000B7D57">
              <w:rPr>
                <w:sz w:val="24"/>
                <w:szCs w:val="24"/>
              </w:rPr>
              <w:t>Através desta tela o jogador poderá</w:t>
            </w:r>
            <w:r>
              <w:rPr>
                <w:sz w:val="24"/>
                <w:szCs w:val="24"/>
              </w:rPr>
              <w:t xml:space="preserve"> iniciar o jogo. Nesta tela vai tocar uma musica de introdução, referente ao gibi. Clicando no botão iniciar, o jogador inicia a </w:t>
            </w:r>
            <w:r w:rsidR="00B26679">
              <w:rPr>
                <w:sz w:val="24"/>
                <w:szCs w:val="24"/>
              </w:rPr>
              <w:t>história</w:t>
            </w:r>
            <w:r>
              <w:rPr>
                <w:sz w:val="24"/>
                <w:szCs w:val="24"/>
              </w:rPr>
              <w:t xml:space="preserve">, a pagina vira diretamente a pagina </w:t>
            </w:r>
            <w:proofErr w:type="gramStart"/>
            <w:r>
              <w:rPr>
                <w:sz w:val="24"/>
                <w:szCs w:val="24"/>
              </w:rPr>
              <w:t>1</w:t>
            </w:r>
            <w:proofErr w:type="gramEnd"/>
            <w:r>
              <w:rPr>
                <w:sz w:val="24"/>
                <w:szCs w:val="24"/>
              </w:rPr>
              <w:t xml:space="preserve"> do gibi.</w:t>
            </w:r>
          </w:p>
          <w:p w:rsidR="00147360" w:rsidRPr="000B7D57" w:rsidRDefault="00147360" w:rsidP="001E168B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Clicando no botão de SOM, o ícone muda demonstrando que o som está ligado ou desligado, com a alteração do ícone e o som do </w:t>
            </w:r>
            <w:proofErr w:type="gramStart"/>
            <w:r>
              <w:rPr>
                <w:sz w:val="24"/>
                <w:szCs w:val="24"/>
              </w:rPr>
              <w:t>aplicativo .</w:t>
            </w:r>
            <w:proofErr w:type="gramEnd"/>
            <w:r>
              <w:rPr>
                <w:sz w:val="24"/>
                <w:szCs w:val="24"/>
              </w:rPr>
              <w:t xml:space="preserve"> Clicando no botão sair, vai para a tela de sair da história.</w:t>
            </w:r>
          </w:p>
        </w:tc>
        <w:tc>
          <w:tcPr>
            <w:tcW w:w="4343" w:type="dxa"/>
          </w:tcPr>
          <w:p w:rsidR="00147360" w:rsidRPr="000B7D57" w:rsidRDefault="00147360" w:rsidP="008C721C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Interface:</w:t>
            </w:r>
          </w:p>
          <w:p w:rsidR="00147360" w:rsidRDefault="00147360" w:rsidP="00147360">
            <w:pPr>
              <w:pStyle w:val="PargrafodaLista"/>
              <w:numPr>
                <w:ilvl w:val="0"/>
                <w:numId w:val="53"/>
              </w:num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Botão “</w:t>
            </w:r>
            <w:r w:rsidR="00D4277D">
              <w:rPr>
                <w:sz w:val="24"/>
                <w:szCs w:val="24"/>
              </w:rPr>
              <w:t>Avançar</w:t>
            </w:r>
            <w:r w:rsidRPr="000B7D57">
              <w:rPr>
                <w:sz w:val="24"/>
                <w:szCs w:val="24"/>
              </w:rPr>
              <w:t>”;</w:t>
            </w:r>
          </w:p>
          <w:p w:rsidR="00147360" w:rsidRPr="000B7D57" w:rsidRDefault="00147360" w:rsidP="00147360">
            <w:pPr>
              <w:pStyle w:val="PargrafodaLista"/>
              <w:numPr>
                <w:ilvl w:val="0"/>
                <w:numId w:val="53"/>
              </w:numPr>
              <w:spacing w:after="0" w:line="360" w:lineRule="auto"/>
              <w:rPr>
                <w:sz w:val="24"/>
                <w:szCs w:val="24"/>
              </w:rPr>
            </w:pPr>
            <w:r w:rsidRPr="000B7D57">
              <w:rPr>
                <w:sz w:val="24"/>
                <w:szCs w:val="24"/>
              </w:rPr>
              <w:t>Botão “</w:t>
            </w:r>
            <w:r>
              <w:rPr>
                <w:sz w:val="24"/>
                <w:szCs w:val="24"/>
              </w:rPr>
              <w:t>Som (liga / desliga</w:t>
            </w:r>
            <w:r w:rsidRPr="000B7D57">
              <w:rPr>
                <w:sz w:val="24"/>
                <w:szCs w:val="24"/>
              </w:rPr>
              <w:t>”;</w:t>
            </w:r>
          </w:p>
          <w:p w:rsidR="00147360" w:rsidRPr="000B7D57" w:rsidRDefault="00147360" w:rsidP="00147360">
            <w:pPr>
              <w:pStyle w:val="PargrafodaLista"/>
              <w:numPr>
                <w:ilvl w:val="0"/>
                <w:numId w:val="53"/>
              </w:numPr>
              <w:spacing w:after="0" w:line="360" w:lineRule="auto"/>
              <w:rPr>
                <w:sz w:val="24"/>
                <w:szCs w:val="24"/>
              </w:rPr>
            </w:pPr>
            <w:r w:rsidRPr="000B7D57">
              <w:rPr>
                <w:sz w:val="24"/>
                <w:szCs w:val="24"/>
              </w:rPr>
              <w:t>Botão “</w:t>
            </w:r>
            <w:r>
              <w:rPr>
                <w:sz w:val="24"/>
                <w:szCs w:val="24"/>
              </w:rPr>
              <w:t>Sair</w:t>
            </w:r>
            <w:r w:rsidRPr="000B7D57">
              <w:rPr>
                <w:sz w:val="24"/>
                <w:szCs w:val="24"/>
              </w:rPr>
              <w:t>”.</w:t>
            </w:r>
          </w:p>
          <w:p w:rsidR="00147360" w:rsidRPr="000B7D57" w:rsidRDefault="00147360" w:rsidP="008C721C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Informações:</w:t>
            </w:r>
          </w:p>
          <w:p w:rsidR="00147360" w:rsidRPr="000B7D57" w:rsidRDefault="00147360" w:rsidP="00147360">
            <w:pPr>
              <w:pStyle w:val="PargrafodaLista"/>
              <w:numPr>
                <w:ilvl w:val="0"/>
                <w:numId w:val="54"/>
              </w:num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Capa do gibi</w:t>
            </w:r>
            <w:r w:rsidRPr="000B7D57">
              <w:rPr>
                <w:sz w:val="24"/>
                <w:szCs w:val="24"/>
              </w:rPr>
              <w:t>;</w:t>
            </w:r>
          </w:p>
          <w:p w:rsidR="00147360" w:rsidRPr="000B7D57" w:rsidRDefault="00147360" w:rsidP="008C721C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Sons:</w:t>
            </w:r>
          </w:p>
          <w:p w:rsidR="00147360" w:rsidRPr="000B7D57" w:rsidRDefault="00147360" w:rsidP="00147360">
            <w:pPr>
              <w:pStyle w:val="PargrafodaLista"/>
              <w:numPr>
                <w:ilvl w:val="0"/>
                <w:numId w:val="52"/>
              </w:numPr>
              <w:spacing w:after="0" w:line="360" w:lineRule="auto"/>
              <w:rPr>
                <w:sz w:val="24"/>
                <w:szCs w:val="24"/>
              </w:rPr>
            </w:pPr>
            <w:r w:rsidRPr="000B7D57">
              <w:rPr>
                <w:sz w:val="24"/>
                <w:szCs w:val="24"/>
              </w:rPr>
              <w:t xml:space="preserve">Música da tela de </w:t>
            </w:r>
            <w:proofErr w:type="gramStart"/>
            <w:r w:rsidRPr="000B7D57">
              <w:rPr>
                <w:sz w:val="24"/>
                <w:szCs w:val="24"/>
              </w:rPr>
              <w:t>Menu</w:t>
            </w:r>
            <w:proofErr w:type="gramEnd"/>
            <w:r w:rsidRPr="000B7D57">
              <w:rPr>
                <w:sz w:val="24"/>
                <w:szCs w:val="24"/>
              </w:rPr>
              <w:t>;</w:t>
            </w:r>
          </w:p>
          <w:p w:rsidR="00147360" w:rsidRPr="000B7D57" w:rsidRDefault="00147360" w:rsidP="00147360">
            <w:pPr>
              <w:pStyle w:val="PargrafodaLista"/>
              <w:numPr>
                <w:ilvl w:val="0"/>
                <w:numId w:val="52"/>
              </w:numPr>
              <w:spacing w:after="0" w:line="360" w:lineRule="auto"/>
              <w:rPr>
                <w:sz w:val="24"/>
                <w:szCs w:val="24"/>
              </w:rPr>
            </w:pPr>
            <w:r w:rsidRPr="000B7D57">
              <w:rPr>
                <w:sz w:val="24"/>
                <w:szCs w:val="24"/>
              </w:rPr>
              <w:t>Som do click sobre os botões.</w:t>
            </w:r>
          </w:p>
        </w:tc>
      </w:tr>
    </w:tbl>
    <w:p w:rsidR="00147360" w:rsidRDefault="00147360" w:rsidP="00147360">
      <w:pPr>
        <w:spacing w:line="360" w:lineRule="auto"/>
        <w:rPr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4480"/>
        <w:gridCol w:w="4240"/>
      </w:tblGrid>
      <w:tr w:rsidR="00147360" w:rsidRPr="000B7D57" w:rsidTr="008C721C">
        <w:tc>
          <w:tcPr>
            <w:tcW w:w="8720" w:type="dxa"/>
            <w:gridSpan w:val="2"/>
            <w:shd w:val="clear" w:color="auto" w:fill="808080"/>
          </w:tcPr>
          <w:p w:rsidR="00147360" w:rsidRPr="000B7D57" w:rsidRDefault="00147360" w:rsidP="008C721C">
            <w:pPr>
              <w:tabs>
                <w:tab w:val="left" w:pos="1320"/>
              </w:tabs>
              <w:spacing w:after="0" w:line="360" w:lineRule="auto"/>
              <w:rPr>
                <w:b/>
                <w:sz w:val="24"/>
                <w:szCs w:val="24"/>
              </w:rPr>
            </w:pPr>
            <w:bookmarkStart w:id="0" w:name="_GoBack"/>
            <w:bookmarkEnd w:id="0"/>
            <w:r>
              <w:rPr>
                <w:b/>
                <w:sz w:val="24"/>
                <w:szCs w:val="24"/>
              </w:rPr>
              <w:lastRenderedPageBreak/>
              <w:t>Tela Sair</w:t>
            </w:r>
          </w:p>
        </w:tc>
      </w:tr>
      <w:tr w:rsidR="00147360" w:rsidRPr="000B7D57" w:rsidTr="008C721C">
        <w:trPr>
          <w:trHeight w:val="2170"/>
        </w:trPr>
        <w:tc>
          <w:tcPr>
            <w:tcW w:w="8720" w:type="dxa"/>
            <w:gridSpan w:val="2"/>
          </w:tcPr>
          <w:p w:rsidR="00147360" w:rsidRPr="000B7D57" w:rsidRDefault="00147360" w:rsidP="008C721C">
            <w:pPr>
              <w:spacing w:after="0" w:line="360" w:lineRule="auto"/>
              <w:rPr>
                <w:i/>
                <w:sz w:val="24"/>
                <w:szCs w:val="24"/>
              </w:rPr>
            </w:pPr>
            <w:r w:rsidRPr="000B7D57">
              <w:rPr>
                <w:i/>
                <w:sz w:val="24"/>
                <w:szCs w:val="24"/>
              </w:rPr>
              <w:t>Rascunho:</w:t>
            </w:r>
          </w:p>
          <w:p w:rsidR="00147360" w:rsidRPr="000B7D57" w:rsidRDefault="00F61612" w:rsidP="008C721C">
            <w:pPr>
              <w:spacing w:after="0"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noProof/>
                <w:sz w:val="24"/>
                <w:szCs w:val="24"/>
              </w:rPr>
              <w:drawing>
                <wp:inline distT="0" distB="0" distL="0" distR="0">
                  <wp:extent cx="5390515" cy="4051300"/>
                  <wp:effectExtent l="0" t="0" r="635" b="6350"/>
                  <wp:docPr id="24" name="Imagem 7" descr="Descrição: C:\Users\giraia\Desktop\tela_sai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7" descr="Descrição: C:\Users\giraia\Desktop\tela_sai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0515" cy="405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7360" w:rsidRPr="000B7D57" w:rsidTr="008C721C">
        <w:tc>
          <w:tcPr>
            <w:tcW w:w="4477" w:type="dxa"/>
            <w:shd w:val="clear" w:color="auto" w:fill="BFBFBF"/>
          </w:tcPr>
          <w:p w:rsidR="00147360" w:rsidRPr="000B7D57" w:rsidRDefault="00147360" w:rsidP="008C721C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Descrição</w:t>
            </w:r>
          </w:p>
        </w:tc>
        <w:tc>
          <w:tcPr>
            <w:tcW w:w="4243" w:type="dxa"/>
            <w:shd w:val="clear" w:color="auto" w:fill="BFBFBF"/>
          </w:tcPr>
          <w:p w:rsidR="00147360" w:rsidRPr="000B7D57" w:rsidRDefault="00147360" w:rsidP="008C721C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Elementos</w:t>
            </w:r>
          </w:p>
        </w:tc>
      </w:tr>
      <w:tr w:rsidR="00147360" w:rsidRPr="000B7D57" w:rsidTr="008C721C">
        <w:trPr>
          <w:trHeight w:val="1338"/>
        </w:trPr>
        <w:tc>
          <w:tcPr>
            <w:tcW w:w="4477" w:type="dxa"/>
          </w:tcPr>
          <w:p w:rsidR="00147360" w:rsidRPr="000B7D57" w:rsidRDefault="00147360" w:rsidP="008C721C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Após clicar no botão “Sair” n</w:t>
            </w:r>
            <w:r w:rsidRPr="000B7D57">
              <w:rPr>
                <w:sz w:val="24"/>
                <w:szCs w:val="24"/>
              </w:rPr>
              <w:t xml:space="preserve">o </w:t>
            </w:r>
            <w:proofErr w:type="gramStart"/>
            <w:r w:rsidRPr="000B7D57">
              <w:rPr>
                <w:b/>
                <w:sz w:val="24"/>
                <w:szCs w:val="24"/>
              </w:rPr>
              <w:t>Menu</w:t>
            </w:r>
            <w:proofErr w:type="gramEnd"/>
            <w:r w:rsidRPr="000B7D57">
              <w:rPr>
                <w:sz w:val="24"/>
                <w:szCs w:val="24"/>
              </w:rPr>
              <w:t xml:space="preserve">, o jogador irá para esta tela. Aqui ele terá que escolher </w:t>
            </w:r>
            <w:r>
              <w:rPr>
                <w:sz w:val="24"/>
                <w:szCs w:val="24"/>
              </w:rPr>
              <w:t xml:space="preserve">entre SAIR ou FICAR no jogo, isso para evitar que o jogador saia acidentalmente do jogo. Caso o jogador clique em SIM – para sair, o aplicativo será automaticamente fechado, caso o jogador clique em NÃO – que não deseja sair, volta </w:t>
            </w:r>
            <w:proofErr w:type="gramStart"/>
            <w:r>
              <w:rPr>
                <w:sz w:val="24"/>
                <w:szCs w:val="24"/>
              </w:rPr>
              <w:t>a</w:t>
            </w:r>
            <w:proofErr w:type="gramEnd"/>
            <w:r>
              <w:rPr>
                <w:sz w:val="24"/>
                <w:szCs w:val="24"/>
              </w:rPr>
              <w:t xml:space="preserve"> tela em que o jogador estava, seja na capa ou dentro do gibi em alguma pagina ou no aplicativo da forca.</w:t>
            </w:r>
          </w:p>
          <w:p w:rsidR="00147360" w:rsidRDefault="00147360" w:rsidP="008C721C">
            <w:pPr>
              <w:spacing w:after="0" w:line="360" w:lineRule="auto"/>
              <w:rPr>
                <w:sz w:val="24"/>
                <w:szCs w:val="24"/>
              </w:rPr>
            </w:pPr>
          </w:p>
          <w:p w:rsidR="00147360" w:rsidRPr="000B7D57" w:rsidRDefault="00147360" w:rsidP="008C721C">
            <w:pPr>
              <w:spacing w:after="0" w:line="360" w:lineRule="auto"/>
              <w:rPr>
                <w:sz w:val="24"/>
                <w:szCs w:val="24"/>
              </w:rPr>
            </w:pPr>
          </w:p>
        </w:tc>
        <w:tc>
          <w:tcPr>
            <w:tcW w:w="4243" w:type="dxa"/>
          </w:tcPr>
          <w:p w:rsidR="00147360" w:rsidRPr="000B7D57" w:rsidRDefault="00147360" w:rsidP="008C721C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Interface:</w:t>
            </w:r>
          </w:p>
          <w:p w:rsidR="00147360" w:rsidRPr="000B7D57" w:rsidRDefault="00147360" w:rsidP="00147360">
            <w:pPr>
              <w:pStyle w:val="PargrafodaLista"/>
              <w:numPr>
                <w:ilvl w:val="0"/>
                <w:numId w:val="53"/>
              </w:numPr>
              <w:spacing w:after="0" w:line="360" w:lineRule="auto"/>
              <w:rPr>
                <w:sz w:val="24"/>
                <w:szCs w:val="24"/>
              </w:rPr>
            </w:pPr>
            <w:r w:rsidRPr="000B7D57">
              <w:rPr>
                <w:sz w:val="24"/>
                <w:szCs w:val="24"/>
              </w:rPr>
              <w:t>Botão “</w:t>
            </w:r>
            <w:r>
              <w:rPr>
                <w:sz w:val="24"/>
                <w:szCs w:val="24"/>
              </w:rPr>
              <w:t>SIM</w:t>
            </w:r>
            <w:r w:rsidRPr="000B7D57">
              <w:rPr>
                <w:sz w:val="24"/>
                <w:szCs w:val="24"/>
              </w:rPr>
              <w:t>”;</w:t>
            </w:r>
          </w:p>
          <w:p w:rsidR="00147360" w:rsidRPr="000B7D57" w:rsidRDefault="00147360" w:rsidP="00147360">
            <w:pPr>
              <w:pStyle w:val="PargrafodaLista"/>
              <w:numPr>
                <w:ilvl w:val="0"/>
                <w:numId w:val="53"/>
              </w:numPr>
              <w:spacing w:after="0" w:line="360" w:lineRule="auto"/>
              <w:rPr>
                <w:sz w:val="24"/>
                <w:szCs w:val="24"/>
              </w:rPr>
            </w:pPr>
            <w:r w:rsidRPr="000B7D57">
              <w:rPr>
                <w:sz w:val="24"/>
                <w:szCs w:val="24"/>
              </w:rPr>
              <w:t>Botão “</w:t>
            </w:r>
            <w:r>
              <w:rPr>
                <w:sz w:val="24"/>
                <w:szCs w:val="24"/>
              </w:rPr>
              <w:t>NÃO</w:t>
            </w:r>
            <w:r w:rsidRPr="000B7D57">
              <w:rPr>
                <w:sz w:val="24"/>
                <w:szCs w:val="24"/>
              </w:rPr>
              <w:t>”.</w:t>
            </w:r>
          </w:p>
          <w:p w:rsidR="00147360" w:rsidRDefault="00147360" w:rsidP="008C721C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Informações:</w:t>
            </w:r>
          </w:p>
          <w:p w:rsidR="00147360" w:rsidRPr="000B7D57" w:rsidRDefault="00147360" w:rsidP="00147360">
            <w:pPr>
              <w:pStyle w:val="PargrafodaLista"/>
              <w:numPr>
                <w:ilvl w:val="0"/>
                <w:numId w:val="53"/>
              </w:numPr>
              <w:spacing w:after="0" w:line="360" w:lineRule="auto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Menu</w:t>
            </w:r>
            <w:proofErr w:type="gramEnd"/>
            <w:r>
              <w:rPr>
                <w:sz w:val="24"/>
                <w:szCs w:val="24"/>
              </w:rPr>
              <w:t xml:space="preserve"> para fechar aplicativo;</w:t>
            </w:r>
          </w:p>
          <w:p w:rsidR="00147360" w:rsidRPr="000B7D57" w:rsidRDefault="00147360" w:rsidP="008C721C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Sons:</w:t>
            </w:r>
          </w:p>
          <w:p w:rsidR="00147360" w:rsidRPr="000B7D57" w:rsidRDefault="00147360" w:rsidP="00147360">
            <w:pPr>
              <w:pStyle w:val="PargrafodaLista"/>
              <w:numPr>
                <w:ilvl w:val="0"/>
                <w:numId w:val="52"/>
              </w:numPr>
              <w:spacing w:after="0" w:line="360" w:lineRule="auto"/>
              <w:rPr>
                <w:sz w:val="24"/>
                <w:szCs w:val="24"/>
              </w:rPr>
            </w:pPr>
            <w:r w:rsidRPr="000B7D57">
              <w:rPr>
                <w:sz w:val="24"/>
                <w:szCs w:val="24"/>
              </w:rPr>
              <w:t xml:space="preserve">Música da tela de </w:t>
            </w:r>
            <w:proofErr w:type="gramStart"/>
            <w:r w:rsidRPr="000B7D57">
              <w:rPr>
                <w:sz w:val="24"/>
                <w:szCs w:val="24"/>
              </w:rPr>
              <w:t>Menu</w:t>
            </w:r>
            <w:proofErr w:type="gramEnd"/>
            <w:r w:rsidRPr="000B7D57">
              <w:rPr>
                <w:sz w:val="24"/>
                <w:szCs w:val="24"/>
              </w:rPr>
              <w:t>;</w:t>
            </w:r>
          </w:p>
          <w:p w:rsidR="00147360" w:rsidRPr="000B7D57" w:rsidRDefault="00147360" w:rsidP="00147360">
            <w:pPr>
              <w:pStyle w:val="PargrafodaLista"/>
              <w:numPr>
                <w:ilvl w:val="0"/>
                <w:numId w:val="52"/>
              </w:numPr>
              <w:spacing w:after="0" w:line="360" w:lineRule="auto"/>
              <w:rPr>
                <w:sz w:val="24"/>
                <w:szCs w:val="24"/>
              </w:rPr>
            </w:pPr>
            <w:r w:rsidRPr="000B7D57">
              <w:rPr>
                <w:sz w:val="24"/>
                <w:szCs w:val="24"/>
              </w:rPr>
              <w:t>Som do click sobre os botões.</w:t>
            </w:r>
          </w:p>
        </w:tc>
      </w:tr>
      <w:tr w:rsidR="00147360" w:rsidRPr="000B7D57" w:rsidTr="008C721C">
        <w:tc>
          <w:tcPr>
            <w:tcW w:w="8720" w:type="dxa"/>
            <w:gridSpan w:val="2"/>
            <w:shd w:val="clear" w:color="auto" w:fill="808080"/>
          </w:tcPr>
          <w:p w:rsidR="00147360" w:rsidRPr="000B7D57" w:rsidRDefault="00147360" w:rsidP="008C721C">
            <w:pPr>
              <w:tabs>
                <w:tab w:val="left" w:pos="1320"/>
              </w:tabs>
              <w:spacing w:after="0"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 xml:space="preserve">Quadrinho </w:t>
            </w:r>
            <w:proofErr w:type="gramStart"/>
            <w:r>
              <w:rPr>
                <w:b/>
                <w:sz w:val="24"/>
                <w:szCs w:val="24"/>
              </w:rPr>
              <w:t>1</w:t>
            </w:r>
            <w:proofErr w:type="gramEnd"/>
          </w:p>
        </w:tc>
      </w:tr>
      <w:tr w:rsidR="00147360" w:rsidRPr="000B7D57" w:rsidTr="00BF7767">
        <w:trPr>
          <w:trHeight w:val="2170"/>
        </w:trPr>
        <w:tc>
          <w:tcPr>
            <w:tcW w:w="8720" w:type="dxa"/>
            <w:gridSpan w:val="2"/>
            <w:shd w:val="clear" w:color="auto" w:fill="auto"/>
          </w:tcPr>
          <w:p w:rsidR="00147360" w:rsidRPr="000B7D57" w:rsidRDefault="00147360" w:rsidP="008C721C">
            <w:pPr>
              <w:spacing w:after="0" w:line="360" w:lineRule="auto"/>
              <w:rPr>
                <w:i/>
                <w:sz w:val="24"/>
                <w:szCs w:val="24"/>
              </w:rPr>
            </w:pPr>
            <w:r w:rsidRPr="000B7D57">
              <w:rPr>
                <w:i/>
                <w:sz w:val="24"/>
                <w:szCs w:val="24"/>
              </w:rPr>
              <w:t>Rascunho:</w:t>
            </w:r>
          </w:p>
          <w:p w:rsidR="00147360" w:rsidRPr="000B7D57" w:rsidRDefault="00737290" w:rsidP="008C721C">
            <w:pPr>
              <w:spacing w:after="0"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noProof/>
                <w:sz w:val="24"/>
                <w:szCs w:val="24"/>
              </w:rPr>
              <w:drawing>
                <wp:inline distT="0" distB="0" distL="0" distR="0">
                  <wp:extent cx="5401310" cy="4051300"/>
                  <wp:effectExtent l="19050" t="0" r="8890" b="0"/>
                  <wp:docPr id="7" name="Imagem 4" descr="C:\Users\Giraia\Desktop\interface_!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Giraia\Desktop\interface_!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1310" cy="4051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7360" w:rsidRPr="000B7D57" w:rsidTr="008C721C">
        <w:tc>
          <w:tcPr>
            <w:tcW w:w="4477" w:type="dxa"/>
            <w:shd w:val="clear" w:color="auto" w:fill="BFBFBF"/>
          </w:tcPr>
          <w:p w:rsidR="00147360" w:rsidRPr="000B7D57" w:rsidRDefault="00147360" w:rsidP="008C721C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Descrição</w:t>
            </w:r>
          </w:p>
        </w:tc>
        <w:tc>
          <w:tcPr>
            <w:tcW w:w="4243" w:type="dxa"/>
            <w:shd w:val="clear" w:color="auto" w:fill="BFBFBF"/>
          </w:tcPr>
          <w:p w:rsidR="00147360" w:rsidRPr="000B7D57" w:rsidRDefault="00147360" w:rsidP="008C721C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Elementos</w:t>
            </w:r>
          </w:p>
        </w:tc>
      </w:tr>
      <w:tr w:rsidR="00147360" w:rsidRPr="000B7D57" w:rsidTr="008C721C">
        <w:trPr>
          <w:trHeight w:val="1338"/>
        </w:trPr>
        <w:tc>
          <w:tcPr>
            <w:tcW w:w="4477" w:type="dxa"/>
          </w:tcPr>
          <w:p w:rsidR="00147360" w:rsidRDefault="00147360" w:rsidP="008C721C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Nessa tela o jogador inicia a </w:t>
            </w:r>
            <w:r w:rsidR="00B26679">
              <w:rPr>
                <w:sz w:val="24"/>
                <w:szCs w:val="24"/>
              </w:rPr>
              <w:t>história</w:t>
            </w:r>
            <w:r>
              <w:rPr>
                <w:sz w:val="24"/>
                <w:szCs w:val="24"/>
              </w:rPr>
              <w:t xml:space="preserve">. Nesta tela vai tocar uma musica ambiente, referente ao gibi. Clicando no botão avançar, o jogador passa a próxima tirinha, passando automaticamente para a próxima tira. Clicando no botão de SOM, </w:t>
            </w:r>
            <w:proofErr w:type="gramStart"/>
            <w:r>
              <w:rPr>
                <w:sz w:val="24"/>
                <w:szCs w:val="24"/>
              </w:rPr>
              <w:t>o ícone muda demonstrando que o som está ligado ou desligado, com a alteração do ícone e o som do aplicativo</w:t>
            </w:r>
            <w:proofErr w:type="gramEnd"/>
            <w:r>
              <w:rPr>
                <w:sz w:val="24"/>
                <w:szCs w:val="24"/>
              </w:rPr>
              <w:t>. Clicando no botão sair, vai para a tela de sair da história.</w:t>
            </w:r>
            <w:r w:rsidR="00011D54">
              <w:rPr>
                <w:sz w:val="24"/>
                <w:szCs w:val="24"/>
              </w:rPr>
              <w:t xml:space="preserve"> Clicando no botão progresso, o jogo vai para a tela de progressão.</w:t>
            </w:r>
          </w:p>
          <w:p w:rsidR="00147360" w:rsidRPr="000B7D57" w:rsidRDefault="00147360" w:rsidP="008C721C">
            <w:pPr>
              <w:spacing w:after="0" w:line="360" w:lineRule="auto"/>
              <w:rPr>
                <w:sz w:val="24"/>
                <w:szCs w:val="24"/>
              </w:rPr>
            </w:pPr>
          </w:p>
        </w:tc>
        <w:tc>
          <w:tcPr>
            <w:tcW w:w="4243" w:type="dxa"/>
          </w:tcPr>
          <w:p w:rsidR="00147360" w:rsidRPr="000B7D57" w:rsidRDefault="00147360" w:rsidP="008C721C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Interface:</w:t>
            </w:r>
          </w:p>
          <w:p w:rsidR="00147360" w:rsidRDefault="00147360" w:rsidP="00147360">
            <w:pPr>
              <w:pStyle w:val="PargrafodaLista"/>
              <w:numPr>
                <w:ilvl w:val="0"/>
                <w:numId w:val="53"/>
              </w:num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Botão “Avançar</w:t>
            </w:r>
            <w:r w:rsidRPr="000B7D57">
              <w:rPr>
                <w:sz w:val="24"/>
                <w:szCs w:val="24"/>
              </w:rPr>
              <w:t>”;</w:t>
            </w:r>
          </w:p>
          <w:p w:rsidR="00147360" w:rsidRPr="000B7D57" w:rsidRDefault="00147360" w:rsidP="00147360">
            <w:pPr>
              <w:pStyle w:val="PargrafodaLista"/>
              <w:numPr>
                <w:ilvl w:val="0"/>
                <w:numId w:val="53"/>
              </w:numPr>
              <w:spacing w:after="0" w:line="360" w:lineRule="auto"/>
              <w:rPr>
                <w:sz w:val="24"/>
                <w:szCs w:val="24"/>
              </w:rPr>
            </w:pPr>
            <w:r w:rsidRPr="000B7D57">
              <w:rPr>
                <w:sz w:val="24"/>
                <w:szCs w:val="24"/>
              </w:rPr>
              <w:t>Botão “</w:t>
            </w:r>
            <w:r>
              <w:rPr>
                <w:sz w:val="24"/>
                <w:szCs w:val="24"/>
              </w:rPr>
              <w:t>Som (liga / desliga</w:t>
            </w:r>
            <w:r w:rsidRPr="000B7D57">
              <w:rPr>
                <w:sz w:val="24"/>
                <w:szCs w:val="24"/>
              </w:rPr>
              <w:t>”;</w:t>
            </w:r>
          </w:p>
          <w:p w:rsidR="00147360" w:rsidRDefault="00147360" w:rsidP="00147360">
            <w:pPr>
              <w:pStyle w:val="PargrafodaLista"/>
              <w:numPr>
                <w:ilvl w:val="0"/>
                <w:numId w:val="53"/>
              </w:numPr>
              <w:spacing w:after="0" w:line="360" w:lineRule="auto"/>
              <w:rPr>
                <w:sz w:val="24"/>
                <w:szCs w:val="24"/>
              </w:rPr>
            </w:pPr>
            <w:r w:rsidRPr="000B7D57">
              <w:rPr>
                <w:sz w:val="24"/>
                <w:szCs w:val="24"/>
              </w:rPr>
              <w:t>Botão “</w:t>
            </w:r>
            <w:r>
              <w:rPr>
                <w:sz w:val="24"/>
                <w:szCs w:val="24"/>
              </w:rPr>
              <w:t>Sair</w:t>
            </w:r>
            <w:r w:rsidRPr="000B7D57">
              <w:rPr>
                <w:sz w:val="24"/>
                <w:szCs w:val="24"/>
              </w:rPr>
              <w:t>”.</w:t>
            </w:r>
          </w:p>
          <w:p w:rsidR="00011D54" w:rsidRDefault="00011D54" w:rsidP="00011D54">
            <w:pPr>
              <w:pStyle w:val="PargrafodaLista"/>
              <w:numPr>
                <w:ilvl w:val="0"/>
                <w:numId w:val="53"/>
              </w:num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Botão “Progresso</w:t>
            </w:r>
            <w:r w:rsidRPr="000B7D57">
              <w:rPr>
                <w:sz w:val="24"/>
                <w:szCs w:val="24"/>
              </w:rPr>
              <w:t>”;</w:t>
            </w:r>
          </w:p>
          <w:p w:rsidR="00147360" w:rsidRPr="000B7D57" w:rsidRDefault="00147360" w:rsidP="008C721C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Informações:</w:t>
            </w:r>
          </w:p>
          <w:p w:rsidR="00147360" w:rsidRPr="000B7D57" w:rsidRDefault="00B26679" w:rsidP="00147360">
            <w:pPr>
              <w:pStyle w:val="PargrafodaLista"/>
              <w:numPr>
                <w:ilvl w:val="0"/>
                <w:numId w:val="54"/>
              </w:num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História</w:t>
            </w:r>
            <w:r w:rsidR="00147360" w:rsidRPr="000B7D57">
              <w:rPr>
                <w:sz w:val="24"/>
                <w:szCs w:val="24"/>
              </w:rPr>
              <w:t>;</w:t>
            </w:r>
          </w:p>
          <w:p w:rsidR="00147360" w:rsidRPr="000B7D57" w:rsidRDefault="00147360" w:rsidP="008C721C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Sons:</w:t>
            </w:r>
          </w:p>
          <w:p w:rsidR="00147360" w:rsidRPr="000B7D57" w:rsidRDefault="00147360" w:rsidP="00147360">
            <w:pPr>
              <w:pStyle w:val="PargrafodaLista"/>
              <w:numPr>
                <w:ilvl w:val="0"/>
                <w:numId w:val="52"/>
              </w:numPr>
              <w:spacing w:after="0" w:line="360" w:lineRule="auto"/>
              <w:rPr>
                <w:sz w:val="24"/>
                <w:szCs w:val="24"/>
              </w:rPr>
            </w:pPr>
            <w:r w:rsidRPr="000B7D57">
              <w:rPr>
                <w:sz w:val="24"/>
                <w:szCs w:val="24"/>
              </w:rPr>
              <w:t xml:space="preserve">Música </w:t>
            </w:r>
            <w:r>
              <w:rPr>
                <w:sz w:val="24"/>
                <w:szCs w:val="24"/>
              </w:rPr>
              <w:t>ambiente</w:t>
            </w:r>
            <w:r w:rsidRPr="000B7D57">
              <w:rPr>
                <w:sz w:val="24"/>
                <w:szCs w:val="24"/>
              </w:rPr>
              <w:t>;</w:t>
            </w:r>
          </w:p>
          <w:p w:rsidR="00147360" w:rsidRPr="000B7D57" w:rsidRDefault="00147360" w:rsidP="00147360">
            <w:pPr>
              <w:pStyle w:val="PargrafodaLista"/>
              <w:numPr>
                <w:ilvl w:val="0"/>
                <w:numId w:val="52"/>
              </w:numPr>
              <w:spacing w:after="0" w:line="360" w:lineRule="auto"/>
              <w:rPr>
                <w:sz w:val="24"/>
                <w:szCs w:val="24"/>
              </w:rPr>
            </w:pPr>
            <w:r w:rsidRPr="000B7D57">
              <w:rPr>
                <w:sz w:val="24"/>
                <w:szCs w:val="24"/>
              </w:rPr>
              <w:t>Som do click sobre os botões.</w:t>
            </w:r>
          </w:p>
        </w:tc>
      </w:tr>
    </w:tbl>
    <w:p w:rsidR="00147360" w:rsidRDefault="00147360" w:rsidP="00147360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4477"/>
        <w:gridCol w:w="4243"/>
      </w:tblGrid>
      <w:tr w:rsidR="00147360" w:rsidRPr="000B7D57" w:rsidTr="008C721C">
        <w:tc>
          <w:tcPr>
            <w:tcW w:w="8720" w:type="dxa"/>
            <w:gridSpan w:val="2"/>
            <w:shd w:val="clear" w:color="auto" w:fill="808080"/>
          </w:tcPr>
          <w:p w:rsidR="00147360" w:rsidRPr="000B7D57" w:rsidRDefault="001E3E77" w:rsidP="008C721C">
            <w:pPr>
              <w:tabs>
                <w:tab w:val="left" w:pos="1320"/>
              </w:tabs>
              <w:spacing w:after="0"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 xml:space="preserve">Quadrinho </w:t>
            </w:r>
            <w:proofErr w:type="gramStart"/>
            <w:r>
              <w:rPr>
                <w:b/>
                <w:sz w:val="24"/>
                <w:szCs w:val="24"/>
              </w:rPr>
              <w:t>3</w:t>
            </w:r>
            <w:proofErr w:type="gramEnd"/>
          </w:p>
        </w:tc>
      </w:tr>
      <w:tr w:rsidR="00147360" w:rsidRPr="000B7D57" w:rsidTr="008C721C">
        <w:trPr>
          <w:trHeight w:val="2170"/>
        </w:trPr>
        <w:tc>
          <w:tcPr>
            <w:tcW w:w="8720" w:type="dxa"/>
            <w:gridSpan w:val="2"/>
          </w:tcPr>
          <w:p w:rsidR="00147360" w:rsidRPr="000B7D57" w:rsidRDefault="00147360" w:rsidP="008C721C">
            <w:pPr>
              <w:spacing w:after="0" w:line="360" w:lineRule="auto"/>
              <w:rPr>
                <w:i/>
                <w:sz w:val="24"/>
                <w:szCs w:val="24"/>
              </w:rPr>
            </w:pPr>
            <w:r w:rsidRPr="000B7D57">
              <w:rPr>
                <w:i/>
                <w:sz w:val="24"/>
                <w:szCs w:val="24"/>
              </w:rPr>
              <w:t>Rascunho:</w:t>
            </w:r>
          </w:p>
          <w:p w:rsidR="00147360" w:rsidRPr="000B7D57" w:rsidRDefault="00737290" w:rsidP="008C721C">
            <w:pPr>
              <w:spacing w:after="0"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5137741" cy="3853608"/>
                  <wp:effectExtent l="19050" t="0" r="5759" b="0"/>
                  <wp:docPr id="6" name="Imagem 3" descr="C:\Users\Giraia\Desktop\tirinh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Giraia\Desktop\tirinh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8115" cy="38538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7360" w:rsidRPr="000B7D57" w:rsidTr="008C721C">
        <w:tc>
          <w:tcPr>
            <w:tcW w:w="4477" w:type="dxa"/>
            <w:shd w:val="clear" w:color="auto" w:fill="BFBFBF"/>
          </w:tcPr>
          <w:p w:rsidR="00147360" w:rsidRPr="000B7D57" w:rsidRDefault="00147360" w:rsidP="008C721C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Descrição</w:t>
            </w:r>
          </w:p>
        </w:tc>
        <w:tc>
          <w:tcPr>
            <w:tcW w:w="4243" w:type="dxa"/>
            <w:shd w:val="clear" w:color="auto" w:fill="BFBFBF"/>
          </w:tcPr>
          <w:p w:rsidR="00147360" w:rsidRPr="000B7D57" w:rsidRDefault="00147360" w:rsidP="008C721C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Elementos</w:t>
            </w:r>
          </w:p>
        </w:tc>
      </w:tr>
      <w:tr w:rsidR="00147360" w:rsidRPr="000B7D57" w:rsidTr="008C721C">
        <w:trPr>
          <w:trHeight w:val="1338"/>
        </w:trPr>
        <w:tc>
          <w:tcPr>
            <w:tcW w:w="4477" w:type="dxa"/>
          </w:tcPr>
          <w:p w:rsidR="00147360" w:rsidRDefault="00147360" w:rsidP="008C721C">
            <w:pPr>
              <w:spacing w:after="0" w:line="360" w:lineRule="auto"/>
              <w:rPr>
                <w:sz w:val="24"/>
                <w:szCs w:val="24"/>
              </w:rPr>
            </w:pPr>
            <w:r w:rsidRPr="00D4277D">
              <w:rPr>
                <w:sz w:val="24"/>
                <w:szCs w:val="24"/>
              </w:rPr>
              <w:t xml:space="preserve">Continuação da </w:t>
            </w:r>
            <w:r w:rsidR="00B26679">
              <w:rPr>
                <w:sz w:val="24"/>
                <w:szCs w:val="24"/>
              </w:rPr>
              <w:t>história</w:t>
            </w:r>
            <w:r w:rsidRPr="00D4277D">
              <w:rPr>
                <w:sz w:val="24"/>
                <w:szCs w:val="24"/>
              </w:rPr>
              <w:t xml:space="preserve">, musica de fundo, continuando da tirinha </w:t>
            </w:r>
            <w:proofErr w:type="gramStart"/>
            <w:r w:rsidRPr="00D4277D">
              <w:rPr>
                <w:sz w:val="24"/>
                <w:szCs w:val="24"/>
              </w:rPr>
              <w:t>1</w:t>
            </w:r>
            <w:proofErr w:type="gramEnd"/>
            <w:r w:rsidRPr="00D4277D">
              <w:rPr>
                <w:sz w:val="24"/>
                <w:szCs w:val="24"/>
              </w:rPr>
              <w:t>. Clicando no botão avançar, o jogador passa a próxima tirinha, passando automaticamente para a próxima tira. Clicando no botão voltar, o jogador pode voltar ao quadrinho anterior.</w:t>
            </w:r>
          </w:p>
          <w:p w:rsidR="00147360" w:rsidRPr="000B7D57" w:rsidRDefault="00147360" w:rsidP="00011D54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Clicando no botão de SOM, </w:t>
            </w:r>
            <w:proofErr w:type="gramStart"/>
            <w:r>
              <w:rPr>
                <w:sz w:val="24"/>
                <w:szCs w:val="24"/>
              </w:rPr>
              <w:t>o ícone muda demonstrando que o som está ligado ou desligado, com a alteração do ícone e o som do aplicativo</w:t>
            </w:r>
            <w:proofErr w:type="gramEnd"/>
            <w:r>
              <w:rPr>
                <w:sz w:val="24"/>
                <w:szCs w:val="24"/>
              </w:rPr>
              <w:t>. Clicando no botão sair, vai para a tela de sair da história.</w:t>
            </w:r>
            <w:r w:rsidR="00011D54">
              <w:rPr>
                <w:sz w:val="24"/>
                <w:szCs w:val="24"/>
              </w:rPr>
              <w:t xml:space="preserve"> Clicando no botão progresso, o jogo vai para a tela de progressão.</w:t>
            </w:r>
          </w:p>
        </w:tc>
        <w:tc>
          <w:tcPr>
            <w:tcW w:w="4243" w:type="dxa"/>
          </w:tcPr>
          <w:p w:rsidR="00147360" w:rsidRPr="000B7D57" w:rsidRDefault="00147360" w:rsidP="008C721C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Interface:</w:t>
            </w:r>
          </w:p>
          <w:p w:rsidR="00147360" w:rsidRDefault="00147360" w:rsidP="00147360">
            <w:pPr>
              <w:pStyle w:val="PargrafodaLista"/>
              <w:numPr>
                <w:ilvl w:val="0"/>
                <w:numId w:val="53"/>
              </w:num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Botão “Avançar</w:t>
            </w:r>
            <w:r w:rsidRPr="000B7D57">
              <w:rPr>
                <w:sz w:val="24"/>
                <w:szCs w:val="24"/>
              </w:rPr>
              <w:t>”;</w:t>
            </w:r>
          </w:p>
          <w:p w:rsidR="00147360" w:rsidRDefault="00147360" w:rsidP="00147360">
            <w:pPr>
              <w:pStyle w:val="PargrafodaLista"/>
              <w:numPr>
                <w:ilvl w:val="0"/>
                <w:numId w:val="53"/>
              </w:num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Botão “Voltar</w:t>
            </w:r>
            <w:r w:rsidRPr="000B7D57">
              <w:rPr>
                <w:sz w:val="24"/>
                <w:szCs w:val="24"/>
              </w:rPr>
              <w:t>”;</w:t>
            </w:r>
          </w:p>
          <w:p w:rsidR="00147360" w:rsidRPr="000B7D57" w:rsidRDefault="00147360" w:rsidP="00147360">
            <w:pPr>
              <w:pStyle w:val="PargrafodaLista"/>
              <w:numPr>
                <w:ilvl w:val="0"/>
                <w:numId w:val="53"/>
              </w:numPr>
              <w:spacing w:after="0" w:line="360" w:lineRule="auto"/>
              <w:rPr>
                <w:sz w:val="24"/>
                <w:szCs w:val="24"/>
              </w:rPr>
            </w:pPr>
            <w:r w:rsidRPr="000B7D57">
              <w:rPr>
                <w:sz w:val="24"/>
                <w:szCs w:val="24"/>
              </w:rPr>
              <w:t>Botão “</w:t>
            </w:r>
            <w:r>
              <w:rPr>
                <w:sz w:val="24"/>
                <w:szCs w:val="24"/>
              </w:rPr>
              <w:t>Som (liga / desliga</w:t>
            </w:r>
            <w:r w:rsidRPr="000B7D57">
              <w:rPr>
                <w:sz w:val="24"/>
                <w:szCs w:val="24"/>
              </w:rPr>
              <w:t>”;</w:t>
            </w:r>
          </w:p>
          <w:p w:rsidR="00147360" w:rsidRDefault="00147360" w:rsidP="00147360">
            <w:pPr>
              <w:pStyle w:val="PargrafodaLista"/>
              <w:numPr>
                <w:ilvl w:val="0"/>
                <w:numId w:val="53"/>
              </w:numPr>
              <w:spacing w:after="0" w:line="360" w:lineRule="auto"/>
              <w:rPr>
                <w:sz w:val="24"/>
                <w:szCs w:val="24"/>
              </w:rPr>
            </w:pPr>
            <w:r w:rsidRPr="000B7D57">
              <w:rPr>
                <w:sz w:val="24"/>
                <w:szCs w:val="24"/>
              </w:rPr>
              <w:t>Botão “</w:t>
            </w:r>
            <w:r>
              <w:rPr>
                <w:sz w:val="24"/>
                <w:szCs w:val="24"/>
              </w:rPr>
              <w:t>Sair</w:t>
            </w:r>
            <w:r w:rsidRPr="000B7D57">
              <w:rPr>
                <w:sz w:val="24"/>
                <w:szCs w:val="24"/>
              </w:rPr>
              <w:t>”.</w:t>
            </w:r>
          </w:p>
          <w:p w:rsidR="00011D54" w:rsidRPr="00011D54" w:rsidRDefault="00011D54" w:rsidP="00011D54">
            <w:pPr>
              <w:pStyle w:val="PargrafodaLista"/>
              <w:numPr>
                <w:ilvl w:val="0"/>
                <w:numId w:val="53"/>
              </w:num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Botão “Progresso</w:t>
            </w:r>
            <w:r w:rsidRPr="000B7D57">
              <w:rPr>
                <w:sz w:val="24"/>
                <w:szCs w:val="24"/>
              </w:rPr>
              <w:t>”;</w:t>
            </w:r>
          </w:p>
          <w:p w:rsidR="00147360" w:rsidRPr="000B7D57" w:rsidRDefault="00147360" w:rsidP="008C721C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Informações:</w:t>
            </w:r>
          </w:p>
          <w:p w:rsidR="00147360" w:rsidRPr="000B7D57" w:rsidRDefault="00B26679" w:rsidP="00147360">
            <w:pPr>
              <w:pStyle w:val="PargrafodaLista"/>
              <w:numPr>
                <w:ilvl w:val="0"/>
                <w:numId w:val="54"/>
              </w:num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História</w:t>
            </w:r>
            <w:r w:rsidR="00147360" w:rsidRPr="000B7D57">
              <w:rPr>
                <w:sz w:val="24"/>
                <w:szCs w:val="24"/>
              </w:rPr>
              <w:t>;</w:t>
            </w:r>
          </w:p>
          <w:p w:rsidR="00147360" w:rsidRPr="000B7D57" w:rsidRDefault="00147360" w:rsidP="008C721C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Sons:</w:t>
            </w:r>
          </w:p>
          <w:p w:rsidR="00147360" w:rsidRPr="000B7D57" w:rsidRDefault="00147360" w:rsidP="00147360">
            <w:pPr>
              <w:pStyle w:val="PargrafodaLista"/>
              <w:numPr>
                <w:ilvl w:val="0"/>
                <w:numId w:val="52"/>
              </w:numPr>
              <w:spacing w:after="0" w:line="360" w:lineRule="auto"/>
              <w:rPr>
                <w:sz w:val="24"/>
                <w:szCs w:val="24"/>
              </w:rPr>
            </w:pPr>
            <w:r w:rsidRPr="000B7D57">
              <w:rPr>
                <w:sz w:val="24"/>
                <w:szCs w:val="24"/>
              </w:rPr>
              <w:t xml:space="preserve">Música </w:t>
            </w:r>
            <w:r>
              <w:rPr>
                <w:sz w:val="24"/>
                <w:szCs w:val="24"/>
              </w:rPr>
              <w:t>ambiente</w:t>
            </w:r>
            <w:r w:rsidRPr="000B7D57">
              <w:rPr>
                <w:sz w:val="24"/>
                <w:szCs w:val="24"/>
              </w:rPr>
              <w:t>;</w:t>
            </w:r>
          </w:p>
          <w:p w:rsidR="00147360" w:rsidRPr="000B7D57" w:rsidRDefault="00147360" w:rsidP="00147360">
            <w:pPr>
              <w:pStyle w:val="PargrafodaLista"/>
              <w:numPr>
                <w:ilvl w:val="0"/>
                <w:numId w:val="52"/>
              </w:numPr>
              <w:spacing w:after="0" w:line="360" w:lineRule="auto"/>
              <w:rPr>
                <w:sz w:val="24"/>
                <w:szCs w:val="24"/>
              </w:rPr>
            </w:pPr>
            <w:r w:rsidRPr="000B7D57">
              <w:rPr>
                <w:sz w:val="24"/>
                <w:szCs w:val="24"/>
              </w:rPr>
              <w:t>Som do click sobre os botões.</w:t>
            </w:r>
          </w:p>
        </w:tc>
      </w:tr>
    </w:tbl>
    <w:p w:rsidR="00147360" w:rsidRDefault="00147360" w:rsidP="00147360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4453"/>
        <w:gridCol w:w="103"/>
        <w:gridCol w:w="4164"/>
      </w:tblGrid>
      <w:tr w:rsidR="00011D54" w:rsidRPr="000B7D57" w:rsidTr="00011D54">
        <w:tc>
          <w:tcPr>
            <w:tcW w:w="87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:rsidR="00011D54" w:rsidRPr="000B7D57" w:rsidRDefault="00E96CBC" w:rsidP="00E96CBC">
            <w:pPr>
              <w:tabs>
                <w:tab w:val="left" w:pos="1320"/>
              </w:tabs>
              <w:spacing w:after="0"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Anagrama</w:t>
            </w:r>
          </w:p>
        </w:tc>
      </w:tr>
      <w:tr w:rsidR="00011D54" w:rsidRPr="000B7D57" w:rsidTr="00011D54">
        <w:tc>
          <w:tcPr>
            <w:tcW w:w="87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:rsidR="00737290" w:rsidRDefault="00011D54" w:rsidP="00737290">
            <w:pPr>
              <w:tabs>
                <w:tab w:val="left" w:pos="1320"/>
              </w:tabs>
              <w:spacing w:after="0" w:line="360" w:lineRule="auto"/>
              <w:rPr>
                <w:i/>
                <w:sz w:val="24"/>
                <w:szCs w:val="24"/>
              </w:rPr>
            </w:pPr>
            <w:r w:rsidRPr="00011D54">
              <w:rPr>
                <w:b/>
                <w:sz w:val="24"/>
                <w:szCs w:val="24"/>
              </w:rPr>
              <w:t>Rascunho:</w:t>
            </w:r>
            <w:r w:rsidR="00E96CBC" w:rsidRPr="00E96CBC">
              <w:rPr>
                <w:i/>
                <w:sz w:val="24"/>
                <w:szCs w:val="24"/>
              </w:rPr>
              <w:t xml:space="preserve"> </w:t>
            </w:r>
            <w:r w:rsidR="00737290">
              <w:rPr>
                <w:i/>
                <w:noProof/>
                <w:sz w:val="24"/>
                <w:szCs w:val="24"/>
              </w:rPr>
              <w:drawing>
                <wp:inline distT="0" distB="0" distL="0" distR="0">
                  <wp:extent cx="5190903" cy="3893482"/>
                  <wp:effectExtent l="19050" t="0" r="0" b="0"/>
                  <wp:docPr id="8" name="Imagem 5" descr="C:\Users\Giraia\Desktop\anagram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Giraia\Desktop\anagram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1281" cy="38937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37290" w:rsidRPr="00011D54" w:rsidRDefault="00737290" w:rsidP="00737290">
            <w:pPr>
              <w:tabs>
                <w:tab w:val="left" w:pos="1320"/>
              </w:tabs>
              <w:spacing w:after="0" w:line="360" w:lineRule="auto"/>
              <w:rPr>
                <w:b/>
                <w:sz w:val="24"/>
                <w:szCs w:val="24"/>
              </w:rPr>
            </w:pPr>
          </w:p>
        </w:tc>
      </w:tr>
      <w:tr w:rsidR="00011D54" w:rsidRPr="000B7D57" w:rsidTr="00BA12D2">
        <w:tc>
          <w:tcPr>
            <w:tcW w:w="4477" w:type="dxa"/>
            <w:gridSpan w:val="2"/>
            <w:shd w:val="clear" w:color="auto" w:fill="BFBFBF"/>
          </w:tcPr>
          <w:p w:rsidR="00011D54" w:rsidRPr="000B7D57" w:rsidRDefault="00011D54" w:rsidP="00BA12D2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Descrição</w:t>
            </w:r>
          </w:p>
        </w:tc>
        <w:tc>
          <w:tcPr>
            <w:tcW w:w="4243" w:type="dxa"/>
            <w:shd w:val="clear" w:color="auto" w:fill="BFBFBF"/>
          </w:tcPr>
          <w:p w:rsidR="00011D54" w:rsidRPr="000B7D57" w:rsidRDefault="00011D54" w:rsidP="00BA12D2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Elementos</w:t>
            </w:r>
          </w:p>
        </w:tc>
      </w:tr>
      <w:tr w:rsidR="00011D54" w:rsidRPr="000B7D57" w:rsidTr="00BA12D2">
        <w:trPr>
          <w:trHeight w:val="1338"/>
        </w:trPr>
        <w:tc>
          <w:tcPr>
            <w:tcW w:w="4477" w:type="dxa"/>
            <w:gridSpan w:val="2"/>
          </w:tcPr>
          <w:p w:rsidR="00E96CBC" w:rsidRPr="00D4277D" w:rsidRDefault="00D4277D" w:rsidP="00D4277D">
            <w:pPr>
              <w:spacing w:after="0" w:line="360" w:lineRule="auto"/>
              <w:rPr>
                <w:sz w:val="24"/>
                <w:szCs w:val="24"/>
              </w:rPr>
            </w:pPr>
            <w:r w:rsidRPr="00D4277D">
              <w:rPr>
                <w:sz w:val="24"/>
                <w:szCs w:val="24"/>
              </w:rPr>
              <w:t xml:space="preserve">Mecânica do anagrama, essa mecânica funciona da seguinte maneira: será retirada uma palavra do quadrinho e dada </w:t>
            </w:r>
            <w:proofErr w:type="gramStart"/>
            <w:r w:rsidRPr="00D4277D">
              <w:rPr>
                <w:sz w:val="24"/>
                <w:szCs w:val="24"/>
              </w:rPr>
              <w:t>as</w:t>
            </w:r>
            <w:proofErr w:type="gramEnd"/>
            <w:r w:rsidRPr="00D4277D">
              <w:rPr>
                <w:sz w:val="24"/>
                <w:szCs w:val="24"/>
              </w:rPr>
              <w:t xml:space="preserve"> letras de forma embaralhada, para que o jogador monte a palavra de forma correta, ordenando as letras para formar a palavra. </w:t>
            </w:r>
            <w:proofErr w:type="gramStart"/>
            <w:r w:rsidRPr="00D4277D">
              <w:rPr>
                <w:sz w:val="24"/>
                <w:szCs w:val="24"/>
              </w:rPr>
              <w:t>uma</w:t>
            </w:r>
            <w:proofErr w:type="gramEnd"/>
            <w:r w:rsidRPr="00D4277D">
              <w:rPr>
                <w:sz w:val="24"/>
                <w:szCs w:val="24"/>
              </w:rPr>
              <w:t xml:space="preserve"> vez a palavra escrita corretamente, se dá continuidade na história.</w:t>
            </w:r>
            <w:r w:rsidR="001E3E77" w:rsidRPr="00D4277D">
              <w:rPr>
                <w:sz w:val="24"/>
                <w:szCs w:val="24"/>
              </w:rPr>
              <w:t xml:space="preserve"> </w:t>
            </w:r>
            <w:r w:rsidR="00011D54" w:rsidRPr="00D4277D">
              <w:rPr>
                <w:sz w:val="24"/>
                <w:szCs w:val="24"/>
              </w:rPr>
              <w:t xml:space="preserve">Clicando no botão de SOM, </w:t>
            </w:r>
            <w:proofErr w:type="gramStart"/>
            <w:r w:rsidR="00011D54" w:rsidRPr="00D4277D">
              <w:rPr>
                <w:sz w:val="24"/>
                <w:szCs w:val="24"/>
              </w:rPr>
              <w:t>o ícone muda demonstrando que o som está ligado ou desligado, com a alteração do ícone e o som do aplicativo</w:t>
            </w:r>
            <w:proofErr w:type="gramEnd"/>
            <w:r w:rsidR="00011D54" w:rsidRPr="00D4277D">
              <w:rPr>
                <w:sz w:val="24"/>
                <w:szCs w:val="24"/>
              </w:rPr>
              <w:t xml:space="preserve">. Clicando no botão sair, vai para a tela de sair da história. </w:t>
            </w:r>
          </w:p>
        </w:tc>
        <w:tc>
          <w:tcPr>
            <w:tcW w:w="4243" w:type="dxa"/>
          </w:tcPr>
          <w:p w:rsidR="00011D54" w:rsidRPr="000B7D57" w:rsidRDefault="00011D54" w:rsidP="00BA12D2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Interface:</w:t>
            </w:r>
          </w:p>
          <w:p w:rsidR="00011D54" w:rsidRPr="000B7D57" w:rsidRDefault="00011D54" w:rsidP="00BA12D2">
            <w:pPr>
              <w:pStyle w:val="PargrafodaLista"/>
              <w:numPr>
                <w:ilvl w:val="0"/>
                <w:numId w:val="53"/>
              </w:numPr>
              <w:spacing w:after="0" w:line="360" w:lineRule="auto"/>
              <w:rPr>
                <w:sz w:val="24"/>
                <w:szCs w:val="24"/>
              </w:rPr>
            </w:pPr>
            <w:r w:rsidRPr="000B7D57">
              <w:rPr>
                <w:sz w:val="24"/>
                <w:szCs w:val="24"/>
              </w:rPr>
              <w:t>Botão “</w:t>
            </w:r>
            <w:r>
              <w:rPr>
                <w:sz w:val="24"/>
                <w:szCs w:val="24"/>
              </w:rPr>
              <w:t>Som (liga / desliga</w:t>
            </w:r>
            <w:r w:rsidRPr="000B7D57">
              <w:rPr>
                <w:sz w:val="24"/>
                <w:szCs w:val="24"/>
              </w:rPr>
              <w:t>”;</w:t>
            </w:r>
          </w:p>
          <w:p w:rsidR="00011D54" w:rsidRDefault="00011D54" w:rsidP="00BA12D2">
            <w:pPr>
              <w:pStyle w:val="PargrafodaLista"/>
              <w:numPr>
                <w:ilvl w:val="0"/>
                <w:numId w:val="53"/>
              </w:numPr>
              <w:spacing w:after="0" w:line="360" w:lineRule="auto"/>
              <w:rPr>
                <w:sz w:val="24"/>
                <w:szCs w:val="24"/>
              </w:rPr>
            </w:pPr>
            <w:r w:rsidRPr="000B7D57">
              <w:rPr>
                <w:sz w:val="24"/>
                <w:szCs w:val="24"/>
              </w:rPr>
              <w:t>Botão “</w:t>
            </w:r>
            <w:r>
              <w:rPr>
                <w:sz w:val="24"/>
                <w:szCs w:val="24"/>
              </w:rPr>
              <w:t>Sair</w:t>
            </w:r>
            <w:r w:rsidRPr="000B7D57">
              <w:rPr>
                <w:sz w:val="24"/>
                <w:szCs w:val="24"/>
              </w:rPr>
              <w:t>”.</w:t>
            </w:r>
          </w:p>
          <w:p w:rsidR="00011D54" w:rsidRPr="00011D54" w:rsidRDefault="00011D54" w:rsidP="00BA12D2">
            <w:pPr>
              <w:pStyle w:val="PargrafodaLista"/>
              <w:numPr>
                <w:ilvl w:val="0"/>
                <w:numId w:val="53"/>
              </w:num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Botão “Jogar</w:t>
            </w:r>
            <w:r w:rsidRPr="000B7D57">
              <w:rPr>
                <w:sz w:val="24"/>
                <w:szCs w:val="24"/>
              </w:rPr>
              <w:t>”;</w:t>
            </w:r>
          </w:p>
          <w:p w:rsidR="00011D54" w:rsidRPr="000B7D57" w:rsidRDefault="00011D54" w:rsidP="00BA12D2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Informações:</w:t>
            </w:r>
          </w:p>
          <w:p w:rsidR="00011D54" w:rsidRPr="000B7D57" w:rsidRDefault="00B26679" w:rsidP="00BA12D2">
            <w:pPr>
              <w:pStyle w:val="PargrafodaLista"/>
              <w:numPr>
                <w:ilvl w:val="0"/>
                <w:numId w:val="54"/>
              </w:num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História</w:t>
            </w:r>
            <w:r w:rsidR="00011D54" w:rsidRPr="000B7D57">
              <w:rPr>
                <w:sz w:val="24"/>
                <w:szCs w:val="24"/>
              </w:rPr>
              <w:t>;</w:t>
            </w:r>
          </w:p>
          <w:p w:rsidR="00011D54" w:rsidRPr="000B7D57" w:rsidRDefault="00011D54" w:rsidP="00BA12D2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Sons:</w:t>
            </w:r>
          </w:p>
          <w:p w:rsidR="00011D54" w:rsidRPr="000B7D57" w:rsidRDefault="00011D54" w:rsidP="00BA12D2">
            <w:pPr>
              <w:pStyle w:val="PargrafodaLista"/>
              <w:numPr>
                <w:ilvl w:val="0"/>
                <w:numId w:val="52"/>
              </w:numPr>
              <w:spacing w:after="0" w:line="360" w:lineRule="auto"/>
              <w:rPr>
                <w:sz w:val="24"/>
                <w:szCs w:val="24"/>
              </w:rPr>
            </w:pPr>
            <w:r w:rsidRPr="000B7D57">
              <w:rPr>
                <w:sz w:val="24"/>
                <w:szCs w:val="24"/>
              </w:rPr>
              <w:t xml:space="preserve">Música </w:t>
            </w:r>
            <w:r>
              <w:rPr>
                <w:sz w:val="24"/>
                <w:szCs w:val="24"/>
              </w:rPr>
              <w:t>ambiente</w:t>
            </w:r>
            <w:r w:rsidRPr="000B7D57">
              <w:rPr>
                <w:sz w:val="24"/>
                <w:szCs w:val="24"/>
              </w:rPr>
              <w:t>;</w:t>
            </w:r>
          </w:p>
          <w:p w:rsidR="00011D54" w:rsidRPr="000B7D57" w:rsidRDefault="00011D54" w:rsidP="00BA12D2">
            <w:pPr>
              <w:pStyle w:val="PargrafodaLista"/>
              <w:numPr>
                <w:ilvl w:val="0"/>
                <w:numId w:val="52"/>
              </w:numPr>
              <w:spacing w:after="0" w:line="360" w:lineRule="auto"/>
              <w:rPr>
                <w:sz w:val="24"/>
                <w:szCs w:val="24"/>
              </w:rPr>
            </w:pPr>
            <w:r w:rsidRPr="000B7D57">
              <w:rPr>
                <w:sz w:val="24"/>
                <w:szCs w:val="24"/>
              </w:rPr>
              <w:t>Som do click sobre os botões.</w:t>
            </w:r>
          </w:p>
        </w:tc>
      </w:tr>
      <w:tr w:rsidR="001E3E77" w:rsidRPr="000B7D57" w:rsidTr="00BA12D2">
        <w:tc>
          <w:tcPr>
            <w:tcW w:w="87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:rsidR="001E3E77" w:rsidRPr="000B7D57" w:rsidRDefault="001E3E77" w:rsidP="00BA12D2">
            <w:pPr>
              <w:tabs>
                <w:tab w:val="left" w:pos="1320"/>
              </w:tabs>
              <w:spacing w:after="0"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 xml:space="preserve">Quadrinho </w:t>
            </w:r>
            <w:proofErr w:type="gramStart"/>
            <w:r>
              <w:rPr>
                <w:b/>
                <w:sz w:val="24"/>
                <w:szCs w:val="24"/>
              </w:rPr>
              <w:t>4</w:t>
            </w:r>
            <w:proofErr w:type="gramEnd"/>
          </w:p>
        </w:tc>
      </w:tr>
      <w:tr w:rsidR="001E3E77" w:rsidRPr="00011D54" w:rsidTr="00BA12D2">
        <w:tc>
          <w:tcPr>
            <w:tcW w:w="87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</w:tcPr>
          <w:p w:rsidR="001E3E77" w:rsidRPr="00011D54" w:rsidRDefault="00E96CBC" w:rsidP="00BA12D2">
            <w:pPr>
              <w:tabs>
                <w:tab w:val="left" w:pos="1320"/>
              </w:tabs>
              <w:spacing w:after="0"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Caça Palavras</w:t>
            </w:r>
            <w:r w:rsidR="001E3E77" w:rsidRPr="00011D54">
              <w:rPr>
                <w:b/>
                <w:sz w:val="24"/>
                <w:szCs w:val="24"/>
              </w:rPr>
              <w:t>:</w:t>
            </w:r>
            <w:r>
              <w:rPr>
                <w:noProof/>
              </w:rPr>
              <w:t xml:space="preserve"> </w:t>
            </w:r>
          </w:p>
          <w:p w:rsidR="001E3E77" w:rsidRPr="00011D54" w:rsidRDefault="00091B2E" w:rsidP="00BA12D2">
            <w:pPr>
              <w:tabs>
                <w:tab w:val="left" w:pos="1320"/>
              </w:tabs>
              <w:spacing w:after="0" w:line="360" w:lineRule="auto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5401310" cy="4051300"/>
                  <wp:effectExtent l="19050" t="0" r="8890" b="0"/>
                  <wp:docPr id="9" name="Imagem 6" descr="C:\Users\Giraia\Desktop\cacapalavra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Giraia\Desktop\cacapalavra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1310" cy="4051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3E77" w:rsidRPr="000B7D57" w:rsidTr="00BA12D2">
        <w:tc>
          <w:tcPr>
            <w:tcW w:w="4477" w:type="dxa"/>
            <w:gridSpan w:val="2"/>
            <w:shd w:val="clear" w:color="auto" w:fill="BFBFBF"/>
          </w:tcPr>
          <w:p w:rsidR="001E3E77" w:rsidRPr="000B7D57" w:rsidRDefault="001E3E77" w:rsidP="00BA12D2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Descrição</w:t>
            </w:r>
          </w:p>
        </w:tc>
        <w:tc>
          <w:tcPr>
            <w:tcW w:w="4243" w:type="dxa"/>
            <w:shd w:val="clear" w:color="auto" w:fill="BFBFBF"/>
          </w:tcPr>
          <w:p w:rsidR="001E3E77" w:rsidRPr="000B7D57" w:rsidRDefault="001E3E77" w:rsidP="00BA12D2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Elementos</w:t>
            </w:r>
          </w:p>
        </w:tc>
      </w:tr>
      <w:tr w:rsidR="001E3E77" w:rsidRPr="000B7D57" w:rsidTr="001E3E77">
        <w:trPr>
          <w:trHeight w:val="5144"/>
        </w:trPr>
        <w:tc>
          <w:tcPr>
            <w:tcW w:w="4477" w:type="dxa"/>
            <w:gridSpan w:val="2"/>
          </w:tcPr>
          <w:p w:rsidR="001E3E77" w:rsidRDefault="00D4277D" w:rsidP="00D4277D">
            <w:pPr>
              <w:spacing w:after="0" w:line="360" w:lineRule="auto"/>
              <w:rPr>
                <w:sz w:val="24"/>
                <w:szCs w:val="24"/>
              </w:rPr>
            </w:pPr>
            <w:r w:rsidRPr="00D4277D">
              <w:rPr>
                <w:sz w:val="24"/>
                <w:szCs w:val="24"/>
              </w:rPr>
              <w:t>Essa mecânica é a de caça palavras, serão destacadas as palavras no quadrinho as quais o jogador necessita encontrar dentro o quadro</w:t>
            </w:r>
            <w:r w:rsidR="001E3E77" w:rsidRPr="00D4277D">
              <w:rPr>
                <w:sz w:val="24"/>
                <w:szCs w:val="24"/>
              </w:rPr>
              <w:t>.</w:t>
            </w:r>
            <w:r w:rsidRPr="00D4277D">
              <w:rPr>
                <w:sz w:val="24"/>
                <w:szCs w:val="24"/>
              </w:rPr>
              <w:t xml:space="preserve"> </w:t>
            </w:r>
            <w:proofErr w:type="gramStart"/>
            <w:r w:rsidRPr="00D4277D">
              <w:rPr>
                <w:sz w:val="24"/>
                <w:szCs w:val="24"/>
              </w:rPr>
              <w:t>quando</w:t>
            </w:r>
            <w:proofErr w:type="gramEnd"/>
            <w:r w:rsidRPr="00D4277D">
              <w:rPr>
                <w:sz w:val="24"/>
                <w:szCs w:val="24"/>
              </w:rPr>
              <w:t xml:space="preserve"> o jogador encontrar todas as palavras destacadas pode seguir na história.</w:t>
            </w:r>
            <w:r w:rsidR="001E3E77" w:rsidRPr="00D4277D">
              <w:rPr>
                <w:sz w:val="24"/>
                <w:szCs w:val="24"/>
              </w:rPr>
              <w:t xml:space="preserve"> Clicando no botão de SOM, o ícone muda demonstrando que o som está ligado ou desligado, com a alteração do ícone e o som do aplicativo. Clicando no botão sair, vai para a tela de sair da história.</w:t>
            </w:r>
            <w:r w:rsidR="001E3E77">
              <w:rPr>
                <w:sz w:val="24"/>
                <w:szCs w:val="24"/>
              </w:rPr>
              <w:t xml:space="preserve"> </w:t>
            </w:r>
          </w:p>
          <w:p w:rsidR="00D4277D" w:rsidRDefault="00D4277D" w:rsidP="00D4277D">
            <w:pPr>
              <w:spacing w:after="0" w:line="360" w:lineRule="auto"/>
              <w:rPr>
                <w:sz w:val="24"/>
                <w:szCs w:val="24"/>
              </w:rPr>
            </w:pPr>
          </w:p>
          <w:p w:rsidR="00D4277D" w:rsidRDefault="00D4277D" w:rsidP="00D4277D">
            <w:pPr>
              <w:spacing w:after="0" w:line="360" w:lineRule="auto"/>
              <w:rPr>
                <w:sz w:val="24"/>
                <w:szCs w:val="24"/>
              </w:rPr>
            </w:pPr>
          </w:p>
          <w:p w:rsidR="00091B2E" w:rsidRPr="000B7D57" w:rsidRDefault="00091B2E" w:rsidP="00D4277D">
            <w:pPr>
              <w:spacing w:after="0" w:line="360" w:lineRule="auto"/>
              <w:rPr>
                <w:sz w:val="24"/>
                <w:szCs w:val="24"/>
              </w:rPr>
            </w:pPr>
          </w:p>
        </w:tc>
        <w:tc>
          <w:tcPr>
            <w:tcW w:w="4243" w:type="dxa"/>
          </w:tcPr>
          <w:p w:rsidR="001E3E77" w:rsidRPr="000B7D57" w:rsidRDefault="001E3E77" w:rsidP="00BA12D2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Interface:</w:t>
            </w:r>
          </w:p>
          <w:p w:rsidR="001E3E77" w:rsidRPr="000B7D57" w:rsidRDefault="001E3E77" w:rsidP="00BA12D2">
            <w:pPr>
              <w:pStyle w:val="PargrafodaLista"/>
              <w:numPr>
                <w:ilvl w:val="0"/>
                <w:numId w:val="53"/>
              </w:numPr>
              <w:spacing w:after="0" w:line="360" w:lineRule="auto"/>
              <w:rPr>
                <w:sz w:val="24"/>
                <w:szCs w:val="24"/>
              </w:rPr>
            </w:pPr>
            <w:r w:rsidRPr="000B7D57">
              <w:rPr>
                <w:sz w:val="24"/>
                <w:szCs w:val="24"/>
              </w:rPr>
              <w:t>Botão “</w:t>
            </w:r>
            <w:r>
              <w:rPr>
                <w:sz w:val="24"/>
                <w:szCs w:val="24"/>
              </w:rPr>
              <w:t>Som (liga / desliga</w:t>
            </w:r>
            <w:r w:rsidRPr="000B7D57">
              <w:rPr>
                <w:sz w:val="24"/>
                <w:szCs w:val="24"/>
              </w:rPr>
              <w:t>”;</w:t>
            </w:r>
          </w:p>
          <w:p w:rsidR="001E3E77" w:rsidRDefault="001E3E77" w:rsidP="00BA12D2">
            <w:pPr>
              <w:pStyle w:val="PargrafodaLista"/>
              <w:numPr>
                <w:ilvl w:val="0"/>
                <w:numId w:val="53"/>
              </w:numPr>
              <w:spacing w:after="0" w:line="360" w:lineRule="auto"/>
              <w:rPr>
                <w:sz w:val="24"/>
                <w:szCs w:val="24"/>
              </w:rPr>
            </w:pPr>
            <w:r w:rsidRPr="000B7D57">
              <w:rPr>
                <w:sz w:val="24"/>
                <w:szCs w:val="24"/>
              </w:rPr>
              <w:t>Botão “</w:t>
            </w:r>
            <w:r>
              <w:rPr>
                <w:sz w:val="24"/>
                <w:szCs w:val="24"/>
              </w:rPr>
              <w:t>Sair</w:t>
            </w:r>
            <w:r w:rsidRPr="000B7D57">
              <w:rPr>
                <w:sz w:val="24"/>
                <w:szCs w:val="24"/>
              </w:rPr>
              <w:t>”.</w:t>
            </w:r>
          </w:p>
          <w:p w:rsidR="001E3E77" w:rsidRPr="00011D54" w:rsidRDefault="001E3E77" w:rsidP="00BA12D2">
            <w:pPr>
              <w:pStyle w:val="PargrafodaLista"/>
              <w:numPr>
                <w:ilvl w:val="0"/>
                <w:numId w:val="53"/>
              </w:num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Botão “Jogar</w:t>
            </w:r>
            <w:r w:rsidRPr="000B7D57">
              <w:rPr>
                <w:sz w:val="24"/>
                <w:szCs w:val="24"/>
              </w:rPr>
              <w:t>”;</w:t>
            </w:r>
          </w:p>
          <w:p w:rsidR="001E3E77" w:rsidRPr="000B7D57" w:rsidRDefault="001E3E77" w:rsidP="00BA12D2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Informações:</w:t>
            </w:r>
          </w:p>
          <w:p w:rsidR="001E3E77" w:rsidRPr="000B7D57" w:rsidRDefault="00B26679" w:rsidP="00BA12D2">
            <w:pPr>
              <w:pStyle w:val="PargrafodaLista"/>
              <w:numPr>
                <w:ilvl w:val="0"/>
                <w:numId w:val="54"/>
              </w:num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História</w:t>
            </w:r>
            <w:r w:rsidR="001E3E77" w:rsidRPr="000B7D57">
              <w:rPr>
                <w:sz w:val="24"/>
                <w:szCs w:val="24"/>
              </w:rPr>
              <w:t>;</w:t>
            </w:r>
          </w:p>
          <w:p w:rsidR="001E3E77" w:rsidRPr="000B7D57" w:rsidRDefault="001E3E77" w:rsidP="00BA12D2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Sons:</w:t>
            </w:r>
          </w:p>
          <w:p w:rsidR="001E3E77" w:rsidRPr="000B7D57" w:rsidRDefault="001E3E77" w:rsidP="00BA12D2">
            <w:pPr>
              <w:pStyle w:val="PargrafodaLista"/>
              <w:numPr>
                <w:ilvl w:val="0"/>
                <w:numId w:val="52"/>
              </w:numPr>
              <w:spacing w:after="0" w:line="360" w:lineRule="auto"/>
              <w:rPr>
                <w:sz w:val="24"/>
                <w:szCs w:val="24"/>
              </w:rPr>
            </w:pPr>
            <w:r w:rsidRPr="000B7D57">
              <w:rPr>
                <w:sz w:val="24"/>
                <w:szCs w:val="24"/>
              </w:rPr>
              <w:t xml:space="preserve">Música </w:t>
            </w:r>
            <w:r>
              <w:rPr>
                <w:sz w:val="24"/>
                <w:szCs w:val="24"/>
              </w:rPr>
              <w:t>ambiente</w:t>
            </w:r>
            <w:r w:rsidRPr="000B7D57">
              <w:rPr>
                <w:sz w:val="24"/>
                <w:szCs w:val="24"/>
              </w:rPr>
              <w:t>;</w:t>
            </w:r>
          </w:p>
          <w:p w:rsidR="001E3E77" w:rsidRPr="000B7D57" w:rsidRDefault="001E3E77" w:rsidP="00BA12D2">
            <w:pPr>
              <w:pStyle w:val="PargrafodaLista"/>
              <w:numPr>
                <w:ilvl w:val="0"/>
                <w:numId w:val="52"/>
              </w:numPr>
              <w:spacing w:after="0" w:line="360" w:lineRule="auto"/>
              <w:rPr>
                <w:sz w:val="24"/>
                <w:szCs w:val="24"/>
              </w:rPr>
            </w:pPr>
            <w:r w:rsidRPr="000B7D57">
              <w:rPr>
                <w:sz w:val="24"/>
                <w:szCs w:val="24"/>
              </w:rPr>
              <w:t>Som do click sobre os botões.</w:t>
            </w:r>
          </w:p>
        </w:tc>
      </w:tr>
      <w:tr w:rsidR="00147360" w:rsidRPr="000B7D57" w:rsidTr="00011D54">
        <w:tc>
          <w:tcPr>
            <w:tcW w:w="8720" w:type="dxa"/>
            <w:gridSpan w:val="3"/>
            <w:shd w:val="clear" w:color="auto" w:fill="808080"/>
          </w:tcPr>
          <w:p w:rsidR="00147360" w:rsidRPr="000B7D57" w:rsidRDefault="00147360" w:rsidP="008C721C">
            <w:pPr>
              <w:tabs>
                <w:tab w:val="left" w:pos="1320"/>
              </w:tabs>
              <w:spacing w:after="0"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Aplicativo da forca</w:t>
            </w:r>
          </w:p>
        </w:tc>
      </w:tr>
      <w:tr w:rsidR="00147360" w:rsidRPr="000B7D57" w:rsidTr="00011D54">
        <w:trPr>
          <w:trHeight w:val="2170"/>
        </w:trPr>
        <w:tc>
          <w:tcPr>
            <w:tcW w:w="8720" w:type="dxa"/>
            <w:gridSpan w:val="3"/>
          </w:tcPr>
          <w:p w:rsidR="00147360" w:rsidRPr="000B7D57" w:rsidRDefault="00E96CBC" w:rsidP="008C721C">
            <w:pPr>
              <w:spacing w:after="0" w:line="36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Forca-1</w:t>
            </w:r>
            <w:r w:rsidR="00147360" w:rsidRPr="000B7D57">
              <w:rPr>
                <w:i/>
                <w:sz w:val="24"/>
                <w:szCs w:val="24"/>
              </w:rPr>
              <w:t>:</w:t>
            </w:r>
            <w:r>
              <w:rPr>
                <w:noProof/>
              </w:rPr>
              <w:t xml:space="preserve"> </w:t>
            </w:r>
          </w:p>
          <w:p w:rsidR="00147360" w:rsidRPr="000B7D57" w:rsidRDefault="00091B2E" w:rsidP="008C721C">
            <w:pPr>
              <w:spacing w:after="0"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noProof/>
                <w:sz w:val="24"/>
                <w:szCs w:val="24"/>
              </w:rPr>
              <w:drawing>
                <wp:inline distT="0" distB="0" distL="0" distR="0">
                  <wp:extent cx="5401310" cy="4051300"/>
                  <wp:effectExtent l="19050" t="0" r="8890" b="0"/>
                  <wp:docPr id="10" name="Imagem 7" descr="C:\Users\Giraia\Desktop\forc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Giraia\Desktop\forc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1310" cy="4051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7360" w:rsidRPr="000B7D57" w:rsidTr="00011D54">
        <w:tc>
          <w:tcPr>
            <w:tcW w:w="4377" w:type="dxa"/>
            <w:shd w:val="clear" w:color="auto" w:fill="BFBFBF"/>
          </w:tcPr>
          <w:p w:rsidR="00147360" w:rsidRPr="000B7D57" w:rsidRDefault="00147360" w:rsidP="008C721C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Descrição</w:t>
            </w:r>
          </w:p>
        </w:tc>
        <w:tc>
          <w:tcPr>
            <w:tcW w:w="4343" w:type="dxa"/>
            <w:gridSpan w:val="2"/>
            <w:shd w:val="clear" w:color="auto" w:fill="BFBFBF"/>
          </w:tcPr>
          <w:p w:rsidR="00147360" w:rsidRPr="000B7D57" w:rsidRDefault="00147360" w:rsidP="008C721C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Elementos</w:t>
            </w:r>
          </w:p>
        </w:tc>
      </w:tr>
      <w:tr w:rsidR="00147360" w:rsidRPr="000B7D57" w:rsidTr="00011D54">
        <w:trPr>
          <w:trHeight w:val="1338"/>
        </w:trPr>
        <w:tc>
          <w:tcPr>
            <w:tcW w:w="4377" w:type="dxa"/>
          </w:tcPr>
          <w:p w:rsidR="00147360" w:rsidRDefault="00147360" w:rsidP="008C721C">
            <w:pPr>
              <w:spacing w:after="0" w:line="360" w:lineRule="auto"/>
              <w:rPr>
                <w:sz w:val="24"/>
                <w:szCs w:val="24"/>
              </w:rPr>
            </w:pPr>
            <w:r w:rsidRPr="00D4277D">
              <w:rPr>
                <w:sz w:val="24"/>
                <w:szCs w:val="24"/>
              </w:rPr>
              <w:t xml:space="preserve">Através </w:t>
            </w:r>
            <w:proofErr w:type="gramStart"/>
            <w:r w:rsidRPr="00D4277D">
              <w:rPr>
                <w:sz w:val="24"/>
                <w:szCs w:val="24"/>
              </w:rPr>
              <w:t>desta tela o jogador ira completar</w:t>
            </w:r>
            <w:proofErr w:type="gramEnd"/>
            <w:r w:rsidRPr="00D4277D">
              <w:rPr>
                <w:sz w:val="24"/>
                <w:szCs w:val="24"/>
              </w:rPr>
              <w:t xml:space="preserve"> a palavra faltante no balão. Clicando no botão de SOM, o ícone muda demonstrando que o som está ligado ou desligado, com a alteração do ícone e o som do </w:t>
            </w:r>
            <w:proofErr w:type="gramStart"/>
            <w:r w:rsidRPr="00D4277D">
              <w:rPr>
                <w:sz w:val="24"/>
                <w:szCs w:val="24"/>
              </w:rPr>
              <w:t>aplicativo .</w:t>
            </w:r>
            <w:proofErr w:type="gramEnd"/>
            <w:r w:rsidRPr="00D4277D">
              <w:rPr>
                <w:sz w:val="24"/>
                <w:szCs w:val="24"/>
              </w:rPr>
              <w:t xml:space="preserve"> Clicando no botão sair, vai para a tela de sair da história. Clicando em um dos botões de letra, a letra ou é apagada, e colocada nos espaços devidos ou o personagem sofre uma animação demonstrando que a criança errou.</w:t>
            </w:r>
          </w:p>
          <w:p w:rsidR="00147360" w:rsidRPr="000B7D57" w:rsidRDefault="00147360" w:rsidP="008C721C">
            <w:pPr>
              <w:spacing w:after="0" w:line="360" w:lineRule="auto"/>
              <w:rPr>
                <w:sz w:val="24"/>
                <w:szCs w:val="24"/>
              </w:rPr>
            </w:pPr>
          </w:p>
        </w:tc>
        <w:tc>
          <w:tcPr>
            <w:tcW w:w="4343" w:type="dxa"/>
            <w:gridSpan w:val="2"/>
          </w:tcPr>
          <w:p w:rsidR="00147360" w:rsidRPr="000B7D57" w:rsidRDefault="00147360" w:rsidP="008C721C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Interface:</w:t>
            </w:r>
          </w:p>
          <w:p w:rsidR="00147360" w:rsidRDefault="00147360" w:rsidP="00147360">
            <w:pPr>
              <w:pStyle w:val="PargrafodaLista"/>
              <w:numPr>
                <w:ilvl w:val="0"/>
                <w:numId w:val="53"/>
              </w:num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Botões de letra “A, B, C</w:t>
            </w:r>
            <w:r w:rsidRPr="000B7D57">
              <w:rPr>
                <w:sz w:val="24"/>
                <w:szCs w:val="24"/>
              </w:rPr>
              <w:t>”;</w:t>
            </w:r>
          </w:p>
          <w:p w:rsidR="00147360" w:rsidRPr="000B7D57" w:rsidRDefault="00147360" w:rsidP="00147360">
            <w:pPr>
              <w:pStyle w:val="PargrafodaLista"/>
              <w:numPr>
                <w:ilvl w:val="0"/>
                <w:numId w:val="53"/>
              </w:numPr>
              <w:spacing w:after="0" w:line="360" w:lineRule="auto"/>
              <w:rPr>
                <w:sz w:val="24"/>
                <w:szCs w:val="24"/>
              </w:rPr>
            </w:pPr>
            <w:r w:rsidRPr="000B7D57">
              <w:rPr>
                <w:sz w:val="24"/>
                <w:szCs w:val="24"/>
              </w:rPr>
              <w:t>Botão “</w:t>
            </w:r>
            <w:r>
              <w:rPr>
                <w:sz w:val="24"/>
                <w:szCs w:val="24"/>
              </w:rPr>
              <w:t>Som (liga / desliga</w:t>
            </w:r>
            <w:r w:rsidRPr="000B7D57">
              <w:rPr>
                <w:sz w:val="24"/>
                <w:szCs w:val="24"/>
              </w:rPr>
              <w:t>”;</w:t>
            </w:r>
          </w:p>
          <w:p w:rsidR="00147360" w:rsidRPr="000B7D57" w:rsidRDefault="00147360" w:rsidP="00147360">
            <w:pPr>
              <w:pStyle w:val="PargrafodaLista"/>
              <w:numPr>
                <w:ilvl w:val="0"/>
                <w:numId w:val="53"/>
              </w:numPr>
              <w:spacing w:after="0" w:line="360" w:lineRule="auto"/>
              <w:rPr>
                <w:sz w:val="24"/>
                <w:szCs w:val="24"/>
              </w:rPr>
            </w:pPr>
            <w:r w:rsidRPr="000B7D57">
              <w:rPr>
                <w:sz w:val="24"/>
                <w:szCs w:val="24"/>
              </w:rPr>
              <w:t>Botão “</w:t>
            </w:r>
            <w:r>
              <w:rPr>
                <w:sz w:val="24"/>
                <w:szCs w:val="24"/>
              </w:rPr>
              <w:t>Sair</w:t>
            </w:r>
            <w:r w:rsidRPr="000B7D57">
              <w:rPr>
                <w:sz w:val="24"/>
                <w:szCs w:val="24"/>
              </w:rPr>
              <w:t>”.</w:t>
            </w:r>
          </w:p>
          <w:p w:rsidR="00147360" w:rsidRPr="000B7D57" w:rsidRDefault="00147360" w:rsidP="008C721C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Informações:</w:t>
            </w:r>
          </w:p>
          <w:p w:rsidR="00147360" w:rsidRPr="000B7D57" w:rsidRDefault="00147360" w:rsidP="00147360">
            <w:pPr>
              <w:pStyle w:val="PargrafodaLista"/>
              <w:numPr>
                <w:ilvl w:val="0"/>
                <w:numId w:val="54"/>
              </w:num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Capa do gibi</w:t>
            </w:r>
            <w:r w:rsidRPr="000B7D57">
              <w:rPr>
                <w:sz w:val="24"/>
                <w:szCs w:val="24"/>
              </w:rPr>
              <w:t>;</w:t>
            </w:r>
          </w:p>
          <w:p w:rsidR="00147360" w:rsidRPr="000B7D57" w:rsidRDefault="00147360" w:rsidP="008C721C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Sons:</w:t>
            </w:r>
          </w:p>
          <w:p w:rsidR="00147360" w:rsidRPr="000B7D57" w:rsidRDefault="00147360" w:rsidP="00147360">
            <w:pPr>
              <w:pStyle w:val="PargrafodaLista"/>
              <w:numPr>
                <w:ilvl w:val="0"/>
                <w:numId w:val="52"/>
              </w:num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Música de fundo voltada ao suspense</w:t>
            </w:r>
            <w:r w:rsidRPr="000B7D57">
              <w:rPr>
                <w:sz w:val="24"/>
                <w:szCs w:val="24"/>
              </w:rPr>
              <w:t>;</w:t>
            </w:r>
          </w:p>
          <w:p w:rsidR="00147360" w:rsidRPr="000B7D57" w:rsidRDefault="00147360" w:rsidP="00147360">
            <w:pPr>
              <w:pStyle w:val="PargrafodaLista"/>
              <w:numPr>
                <w:ilvl w:val="0"/>
                <w:numId w:val="52"/>
              </w:numPr>
              <w:spacing w:after="0" w:line="360" w:lineRule="auto"/>
              <w:rPr>
                <w:sz w:val="24"/>
                <w:szCs w:val="24"/>
              </w:rPr>
            </w:pPr>
            <w:r w:rsidRPr="000B7D57">
              <w:rPr>
                <w:sz w:val="24"/>
                <w:szCs w:val="24"/>
              </w:rPr>
              <w:t>Som do click sobre os botões.</w:t>
            </w:r>
          </w:p>
        </w:tc>
      </w:tr>
    </w:tbl>
    <w:p w:rsidR="00147360" w:rsidRDefault="00147360" w:rsidP="00147360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4376"/>
        <w:gridCol w:w="43"/>
        <w:gridCol w:w="106"/>
        <w:gridCol w:w="4195"/>
      </w:tblGrid>
      <w:tr w:rsidR="00011D54" w:rsidRPr="000B7D57" w:rsidTr="00E96CBC">
        <w:tc>
          <w:tcPr>
            <w:tcW w:w="8720" w:type="dxa"/>
            <w:gridSpan w:val="4"/>
            <w:shd w:val="clear" w:color="auto" w:fill="808080"/>
          </w:tcPr>
          <w:p w:rsidR="00011D54" w:rsidRPr="000B7D57" w:rsidRDefault="00011D54" w:rsidP="00011D54">
            <w:pPr>
              <w:tabs>
                <w:tab w:val="left" w:pos="1320"/>
              </w:tabs>
              <w:spacing w:after="0"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 xml:space="preserve">Aplicativo da forca </w:t>
            </w:r>
            <w:proofErr w:type="gramStart"/>
            <w:r>
              <w:rPr>
                <w:b/>
                <w:sz w:val="24"/>
                <w:szCs w:val="24"/>
              </w:rPr>
              <w:t>2</w:t>
            </w:r>
            <w:proofErr w:type="gramEnd"/>
          </w:p>
        </w:tc>
      </w:tr>
      <w:tr w:rsidR="00011D54" w:rsidRPr="000B7D57" w:rsidTr="00E96CBC">
        <w:trPr>
          <w:trHeight w:val="2170"/>
        </w:trPr>
        <w:tc>
          <w:tcPr>
            <w:tcW w:w="8720" w:type="dxa"/>
            <w:gridSpan w:val="4"/>
          </w:tcPr>
          <w:p w:rsidR="00011D54" w:rsidRPr="000B7D57" w:rsidRDefault="00011D54" w:rsidP="00BA12D2">
            <w:pPr>
              <w:spacing w:after="0" w:line="360" w:lineRule="auto"/>
              <w:rPr>
                <w:i/>
                <w:sz w:val="24"/>
                <w:szCs w:val="24"/>
              </w:rPr>
            </w:pPr>
            <w:r w:rsidRPr="000B7D57">
              <w:rPr>
                <w:i/>
                <w:sz w:val="24"/>
                <w:szCs w:val="24"/>
              </w:rPr>
              <w:t>Rascunho:</w:t>
            </w:r>
          </w:p>
          <w:p w:rsidR="00011D54" w:rsidRPr="000B7D57" w:rsidRDefault="00091B2E" w:rsidP="00BA12D2">
            <w:pPr>
              <w:spacing w:after="0" w:line="360" w:lineRule="auto"/>
              <w:jc w:val="center"/>
              <w:rPr>
                <w:i/>
                <w:sz w:val="24"/>
                <w:szCs w:val="24"/>
              </w:rPr>
            </w:pPr>
            <w:r w:rsidRPr="00091B2E">
              <w:rPr>
                <w:i/>
                <w:noProof/>
                <w:sz w:val="24"/>
                <w:szCs w:val="24"/>
              </w:rPr>
              <w:drawing>
                <wp:inline distT="0" distB="0" distL="0" distR="0">
                  <wp:extent cx="4777189" cy="3583172"/>
                  <wp:effectExtent l="19050" t="0" r="4361" b="0"/>
                  <wp:docPr id="11" name="Imagem 7" descr="C:\Users\Giraia\Desktop\forc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Giraia\Desktop\forc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7537" cy="35834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D54" w:rsidRPr="000B7D57" w:rsidTr="00E96CBC">
        <w:tc>
          <w:tcPr>
            <w:tcW w:w="4377" w:type="dxa"/>
            <w:gridSpan w:val="2"/>
            <w:shd w:val="clear" w:color="auto" w:fill="BFBFBF"/>
          </w:tcPr>
          <w:p w:rsidR="00011D54" w:rsidRPr="000B7D57" w:rsidRDefault="00011D54" w:rsidP="00BA12D2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Descrição</w:t>
            </w:r>
          </w:p>
        </w:tc>
        <w:tc>
          <w:tcPr>
            <w:tcW w:w="4343" w:type="dxa"/>
            <w:gridSpan w:val="2"/>
            <w:shd w:val="clear" w:color="auto" w:fill="BFBFBF"/>
          </w:tcPr>
          <w:p w:rsidR="00011D54" w:rsidRPr="000B7D57" w:rsidRDefault="00011D54" w:rsidP="00BA12D2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Elementos</w:t>
            </w:r>
          </w:p>
        </w:tc>
      </w:tr>
      <w:tr w:rsidR="00011D54" w:rsidRPr="000B7D57" w:rsidTr="00E96CBC">
        <w:trPr>
          <w:trHeight w:val="1338"/>
        </w:trPr>
        <w:tc>
          <w:tcPr>
            <w:tcW w:w="4377" w:type="dxa"/>
            <w:gridSpan w:val="2"/>
          </w:tcPr>
          <w:p w:rsidR="00011D54" w:rsidRPr="000B7D57" w:rsidRDefault="00011D54" w:rsidP="00ED6022">
            <w:pPr>
              <w:spacing w:after="0" w:line="360" w:lineRule="auto"/>
              <w:rPr>
                <w:sz w:val="24"/>
                <w:szCs w:val="24"/>
              </w:rPr>
            </w:pPr>
            <w:r w:rsidRPr="00D4277D">
              <w:rPr>
                <w:sz w:val="24"/>
                <w:szCs w:val="24"/>
              </w:rPr>
              <w:t xml:space="preserve">Através </w:t>
            </w:r>
            <w:proofErr w:type="gramStart"/>
            <w:r w:rsidRPr="00D4277D">
              <w:rPr>
                <w:sz w:val="24"/>
                <w:szCs w:val="24"/>
              </w:rPr>
              <w:t>desta tela o jogador ira completar</w:t>
            </w:r>
            <w:proofErr w:type="gramEnd"/>
            <w:r w:rsidRPr="00D4277D">
              <w:rPr>
                <w:sz w:val="24"/>
                <w:szCs w:val="24"/>
              </w:rPr>
              <w:t xml:space="preserve"> a palavra faltante no balão. Clicando no botão de SOM, o ícone muda demonstrando que o som está ligado ou desligado, com a alteração do ícone e o som do </w:t>
            </w:r>
            <w:proofErr w:type="gramStart"/>
            <w:r w:rsidRPr="00D4277D">
              <w:rPr>
                <w:sz w:val="24"/>
                <w:szCs w:val="24"/>
              </w:rPr>
              <w:t>aplicativo .</w:t>
            </w:r>
            <w:proofErr w:type="gramEnd"/>
            <w:r w:rsidRPr="00D4277D">
              <w:rPr>
                <w:sz w:val="24"/>
                <w:szCs w:val="24"/>
              </w:rPr>
              <w:t xml:space="preserve"> Clicando no botão sair, vai para a tela de sair da história. Clicando em um dos botões de letra, a letra ou é apagada, e colocada nos espaços devidos ou o personagem sofre uma animação demonstrando que a criança errou.</w:t>
            </w:r>
            <w:r w:rsidR="00D4277D" w:rsidRPr="00D4277D">
              <w:rPr>
                <w:sz w:val="24"/>
                <w:szCs w:val="24"/>
              </w:rPr>
              <w:t xml:space="preserve"> </w:t>
            </w:r>
            <w:proofErr w:type="gramStart"/>
            <w:r w:rsidR="00D4277D" w:rsidRPr="00D4277D">
              <w:rPr>
                <w:sz w:val="24"/>
                <w:szCs w:val="24"/>
              </w:rPr>
              <w:t>caso</w:t>
            </w:r>
            <w:proofErr w:type="gramEnd"/>
            <w:r w:rsidR="00D4277D" w:rsidRPr="00D4277D">
              <w:rPr>
                <w:sz w:val="24"/>
                <w:szCs w:val="24"/>
              </w:rPr>
              <w:t xml:space="preserve"> o</w:t>
            </w:r>
            <w:r w:rsidR="00D4277D">
              <w:rPr>
                <w:sz w:val="24"/>
                <w:szCs w:val="24"/>
              </w:rPr>
              <w:t xml:space="preserve"> jogador erre constantemente, passando dos 8 erros ou demore muito, o gralha aparecerá dando dicas de como resolver ou de qual é a palavra.</w:t>
            </w:r>
          </w:p>
        </w:tc>
        <w:tc>
          <w:tcPr>
            <w:tcW w:w="4343" w:type="dxa"/>
            <w:gridSpan w:val="2"/>
          </w:tcPr>
          <w:p w:rsidR="00011D54" w:rsidRPr="000B7D57" w:rsidRDefault="00011D54" w:rsidP="00BA12D2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Interface:</w:t>
            </w:r>
          </w:p>
          <w:p w:rsidR="00011D54" w:rsidRDefault="00011D54" w:rsidP="00BA12D2">
            <w:pPr>
              <w:pStyle w:val="PargrafodaLista"/>
              <w:numPr>
                <w:ilvl w:val="0"/>
                <w:numId w:val="53"/>
              </w:num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Botões de letra “A, B, C</w:t>
            </w:r>
            <w:r w:rsidRPr="000B7D57">
              <w:rPr>
                <w:sz w:val="24"/>
                <w:szCs w:val="24"/>
              </w:rPr>
              <w:t>”;</w:t>
            </w:r>
          </w:p>
          <w:p w:rsidR="00011D54" w:rsidRPr="000B7D57" w:rsidRDefault="00011D54" w:rsidP="00BA12D2">
            <w:pPr>
              <w:pStyle w:val="PargrafodaLista"/>
              <w:numPr>
                <w:ilvl w:val="0"/>
                <w:numId w:val="53"/>
              </w:numPr>
              <w:spacing w:after="0" w:line="360" w:lineRule="auto"/>
              <w:rPr>
                <w:sz w:val="24"/>
                <w:szCs w:val="24"/>
              </w:rPr>
            </w:pPr>
            <w:r w:rsidRPr="000B7D57">
              <w:rPr>
                <w:sz w:val="24"/>
                <w:szCs w:val="24"/>
              </w:rPr>
              <w:t>Botão “</w:t>
            </w:r>
            <w:r>
              <w:rPr>
                <w:sz w:val="24"/>
                <w:szCs w:val="24"/>
              </w:rPr>
              <w:t>Som (liga / desliga</w:t>
            </w:r>
            <w:r w:rsidRPr="000B7D57">
              <w:rPr>
                <w:sz w:val="24"/>
                <w:szCs w:val="24"/>
              </w:rPr>
              <w:t>”;</w:t>
            </w:r>
          </w:p>
          <w:p w:rsidR="00011D54" w:rsidRPr="000B7D57" w:rsidRDefault="00011D54" w:rsidP="00BA12D2">
            <w:pPr>
              <w:pStyle w:val="PargrafodaLista"/>
              <w:numPr>
                <w:ilvl w:val="0"/>
                <w:numId w:val="53"/>
              </w:numPr>
              <w:spacing w:after="0" w:line="360" w:lineRule="auto"/>
              <w:rPr>
                <w:sz w:val="24"/>
                <w:szCs w:val="24"/>
              </w:rPr>
            </w:pPr>
            <w:r w:rsidRPr="000B7D57">
              <w:rPr>
                <w:sz w:val="24"/>
                <w:szCs w:val="24"/>
              </w:rPr>
              <w:t>Botão “</w:t>
            </w:r>
            <w:r>
              <w:rPr>
                <w:sz w:val="24"/>
                <w:szCs w:val="24"/>
              </w:rPr>
              <w:t>Sair</w:t>
            </w:r>
            <w:r w:rsidRPr="000B7D57">
              <w:rPr>
                <w:sz w:val="24"/>
                <w:szCs w:val="24"/>
              </w:rPr>
              <w:t>”.</w:t>
            </w:r>
          </w:p>
          <w:p w:rsidR="00011D54" w:rsidRPr="000B7D57" w:rsidRDefault="00011D54" w:rsidP="00BA12D2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Informações:</w:t>
            </w:r>
          </w:p>
          <w:p w:rsidR="00011D54" w:rsidRPr="000B7D57" w:rsidRDefault="00011D54" w:rsidP="00BA12D2">
            <w:pPr>
              <w:pStyle w:val="PargrafodaLista"/>
              <w:numPr>
                <w:ilvl w:val="0"/>
                <w:numId w:val="54"/>
              </w:num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Capa do gibi</w:t>
            </w:r>
            <w:r w:rsidRPr="000B7D57">
              <w:rPr>
                <w:sz w:val="24"/>
                <w:szCs w:val="24"/>
              </w:rPr>
              <w:t>;</w:t>
            </w:r>
          </w:p>
          <w:p w:rsidR="00011D54" w:rsidRPr="000B7D57" w:rsidRDefault="00011D54" w:rsidP="00BA12D2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Sons:</w:t>
            </w:r>
          </w:p>
          <w:p w:rsidR="00011D54" w:rsidRPr="000B7D57" w:rsidRDefault="00011D54" w:rsidP="00BA12D2">
            <w:pPr>
              <w:pStyle w:val="PargrafodaLista"/>
              <w:numPr>
                <w:ilvl w:val="0"/>
                <w:numId w:val="52"/>
              </w:num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Música de fundo voltada ao suspense</w:t>
            </w:r>
            <w:r w:rsidRPr="000B7D57">
              <w:rPr>
                <w:sz w:val="24"/>
                <w:szCs w:val="24"/>
              </w:rPr>
              <w:t>;</w:t>
            </w:r>
          </w:p>
          <w:p w:rsidR="00011D54" w:rsidRPr="000B7D57" w:rsidRDefault="00011D54" w:rsidP="00BA12D2">
            <w:pPr>
              <w:pStyle w:val="PargrafodaLista"/>
              <w:numPr>
                <w:ilvl w:val="0"/>
                <w:numId w:val="52"/>
              </w:numPr>
              <w:spacing w:after="0" w:line="360" w:lineRule="auto"/>
              <w:rPr>
                <w:sz w:val="24"/>
                <w:szCs w:val="24"/>
              </w:rPr>
            </w:pPr>
            <w:r w:rsidRPr="000B7D57">
              <w:rPr>
                <w:sz w:val="24"/>
                <w:szCs w:val="24"/>
              </w:rPr>
              <w:t>Som do click sobre os botões.</w:t>
            </w:r>
          </w:p>
        </w:tc>
      </w:tr>
      <w:tr w:rsidR="00147360" w:rsidRPr="000B7D57" w:rsidTr="00011D54">
        <w:tc>
          <w:tcPr>
            <w:tcW w:w="8720" w:type="dxa"/>
            <w:gridSpan w:val="4"/>
            <w:shd w:val="clear" w:color="auto" w:fill="808080"/>
          </w:tcPr>
          <w:p w:rsidR="00147360" w:rsidRPr="000B7D57" w:rsidRDefault="00011D54" w:rsidP="00011D54">
            <w:pPr>
              <w:tabs>
                <w:tab w:val="left" w:pos="1320"/>
              </w:tabs>
              <w:spacing w:after="0"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 xml:space="preserve">Tela de </w:t>
            </w:r>
            <w:proofErr w:type="spellStart"/>
            <w:r>
              <w:rPr>
                <w:b/>
                <w:sz w:val="24"/>
                <w:szCs w:val="24"/>
              </w:rPr>
              <w:t>progreção</w:t>
            </w:r>
            <w:proofErr w:type="spellEnd"/>
          </w:p>
        </w:tc>
      </w:tr>
      <w:tr w:rsidR="00147360" w:rsidRPr="000B7D57" w:rsidTr="00011D54">
        <w:trPr>
          <w:trHeight w:val="2170"/>
        </w:trPr>
        <w:tc>
          <w:tcPr>
            <w:tcW w:w="8720" w:type="dxa"/>
            <w:gridSpan w:val="4"/>
          </w:tcPr>
          <w:p w:rsidR="00147360" w:rsidRPr="000B7D57" w:rsidRDefault="00147360" w:rsidP="008C721C">
            <w:pPr>
              <w:spacing w:after="0" w:line="360" w:lineRule="auto"/>
              <w:rPr>
                <w:i/>
                <w:sz w:val="24"/>
                <w:szCs w:val="24"/>
              </w:rPr>
            </w:pPr>
            <w:r w:rsidRPr="000B7D57">
              <w:rPr>
                <w:i/>
                <w:sz w:val="24"/>
                <w:szCs w:val="24"/>
              </w:rPr>
              <w:t>Rascunho:</w:t>
            </w:r>
          </w:p>
          <w:p w:rsidR="00147360" w:rsidRPr="000B7D57" w:rsidRDefault="00091B2E" w:rsidP="008C721C">
            <w:pPr>
              <w:spacing w:after="0"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noProof/>
                <w:sz w:val="24"/>
                <w:szCs w:val="24"/>
              </w:rPr>
              <w:drawing>
                <wp:inline distT="0" distB="0" distL="0" distR="0">
                  <wp:extent cx="5383728" cy="3583172"/>
                  <wp:effectExtent l="19050" t="0" r="7422" b="0"/>
                  <wp:docPr id="12" name="Imagem 8" descr="C:\Users\Giraia\Desktop\progress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Giraia\Desktop\progress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5533" cy="35843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7360" w:rsidRPr="000B7D57" w:rsidTr="00011D54">
        <w:tc>
          <w:tcPr>
            <w:tcW w:w="4336" w:type="dxa"/>
            <w:shd w:val="clear" w:color="auto" w:fill="BFBFBF"/>
          </w:tcPr>
          <w:p w:rsidR="00147360" w:rsidRPr="000B7D57" w:rsidRDefault="00147360" w:rsidP="008C721C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Descrição</w:t>
            </w:r>
          </w:p>
        </w:tc>
        <w:tc>
          <w:tcPr>
            <w:tcW w:w="4384" w:type="dxa"/>
            <w:gridSpan w:val="3"/>
            <w:shd w:val="clear" w:color="auto" w:fill="BFBFBF"/>
          </w:tcPr>
          <w:p w:rsidR="00147360" w:rsidRPr="000B7D57" w:rsidRDefault="00147360" w:rsidP="008C721C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Elementos</w:t>
            </w:r>
          </w:p>
        </w:tc>
      </w:tr>
      <w:tr w:rsidR="00147360" w:rsidRPr="000B7D57" w:rsidTr="00011D54">
        <w:trPr>
          <w:trHeight w:val="1338"/>
        </w:trPr>
        <w:tc>
          <w:tcPr>
            <w:tcW w:w="4336" w:type="dxa"/>
          </w:tcPr>
          <w:p w:rsidR="00147360" w:rsidRDefault="00147360" w:rsidP="008C721C">
            <w:pPr>
              <w:spacing w:after="0" w:line="360" w:lineRule="auto"/>
              <w:rPr>
                <w:sz w:val="24"/>
                <w:szCs w:val="24"/>
              </w:rPr>
            </w:pPr>
            <w:r w:rsidRPr="000B7D57">
              <w:rPr>
                <w:sz w:val="24"/>
                <w:szCs w:val="24"/>
              </w:rPr>
              <w:t xml:space="preserve">Através desta tela o jogador </w:t>
            </w:r>
            <w:r>
              <w:rPr>
                <w:sz w:val="24"/>
                <w:szCs w:val="24"/>
              </w:rPr>
              <w:t xml:space="preserve">poderá trafegar entre as tirinhas já completas e visualizar quantas ainda faltam para o fim da </w:t>
            </w:r>
            <w:r w:rsidR="00B26679">
              <w:rPr>
                <w:sz w:val="24"/>
                <w:szCs w:val="24"/>
              </w:rPr>
              <w:t>história</w:t>
            </w:r>
            <w:r>
              <w:rPr>
                <w:sz w:val="24"/>
                <w:szCs w:val="24"/>
              </w:rPr>
              <w:t xml:space="preserve">. Clicando no botão de SOM, o ícone muda demonstrando que o som está ligado ou desligado, com a alteração do ícone e o som do </w:t>
            </w:r>
            <w:proofErr w:type="gramStart"/>
            <w:r>
              <w:rPr>
                <w:sz w:val="24"/>
                <w:szCs w:val="24"/>
              </w:rPr>
              <w:t>aplicativo .</w:t>
            </w:r>
            <w:proofErr w:type="gramEnd"/>
            <w:r>
              <w:rPr>
                <w:sz w:val="24"/>
                <w:szCs w:val="24"/>
              </w:rPr>
              <w:t xml:space="preserve"> Clicando no botão sair, vai para a tela de sair da </w:t>
            </w:r>
            <w:r w:rsidR="00B26679">
              <w:rPr>
                <w:sz w:val="24"/>
                <w:szCs w:val="24"/>
              </w:rPr>
              <w:t>história</w:t>
            </w:r>
            <w:r>
              <w:rPr>
                <w:sz w:val="24"/>
                <w:szCs w:val="24"/>
              </w:rPr>
              <w:t>. Clicando em um dos botões de abertos abre a tirinha referente ao botão. Clicando em um dos botões que estão indisponíveis, não é possível clicar, não sofrem animação.</w:t>
            </w:r>
          </w:p>
          <w:p w:rsidR="00ED6022" w:rsidRDefault="00ED6022" w:rsidP="008C721C">
            <w:pPr>
              <w:spacing w:after="0" w:line="360" w:lineRule="auto"/>
              <w:rPr>
                <w:sz w:val="24"/>
                <w:szCs w:val="24"/>
              </w:rPr>
            </w:pPr>
          </w:p>
          <w:p w:rsidR="00ED6022" w:rsidRPr="000B7D57" w:rsidRDefault="00ED6022" w:rsidP="008C721C">
            <w:pPr>
              <w:spacing w:after="0" w:line="360" w:lineRule="auto"/>
              <w:rPr>
                <w:sz w:val="24"/>
                <w:szCs w:val="24"/>
              </w:rPr>
            </w:pPr>
          </w:p>
        </w:tc>
        <w:tc>
          <w:tcPr>
            <w:tcW w:w="4384" w:type="dxa"/>
            <w:gridSpan w:val="3"/>
          </w:tcPr>
          <w:p w:rsidR="00147360" w:rsidRPr="000B7D57" w:rsidRDefault="00147360" w:rsidP="008C721C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Interface:</w:t>
            </w:r>
          </w:p>
          <w:p w:rsidR="00147360" w:rsidRPr="000B7D57" w:rsidRDefault="00147360" w:rsidP="00147360">
            <w:pPr>
              <w:pStyle w:val="PargrafodaLista"/>
              <w:numPr>
                <w:ilvl w:val="0"/>
                <w:numId w:val="53"/>
              </w:numPr>
              <w:spacing w:after="0" w:line="360" w:lineRule="auto"/>
              <w:rPr>
                <w:sz w:val="24"/>
                <w:szCs w:val="24"/>
              </w:rPr>
            </w:pPr>
            <w:r w:rsidRPr="000B7D57">
              <w:rPr>
                <w:sz w:val="24"/>
                <w:szCs w:val="24"/>
              </w:rPr>
              <w:t>Botão “</w:t>
            </w:r>
            <w:r>
              <w:rPr>
                <w:sz w:val="24"/>
                <w:szCs w:val="24"/>
              </w:rPr>
              <w:t>Som (liga / desliga</w:t>
            </w:r>
            <w:r w:rsidRPr="000B7D57">
              <w:rPr>
                <w:sz w:val="24"/>
                <w:szCs w:val="24"/>
              </w:rPr>
              <w:t>”;</w:t>
            </w:r>
          </w:p>
          <w:p w:rsidR="00147360" w:rsidRDefault="00147360" w:rsidP="00147360">
            <w:pPr>
              <w:pStyle w:val="PargrafodaLista"/>
              <w:numPr>
                <w:ilvl w:val="0"/>
                <w:numId w:val="53"/>
              </w:numPr>
              <w:spacing w:after="0" w:line="360" w:lineRule="auto"/>
              <w:rPr>
                <w:sz w:val="24"/>
                <w:szCs w:val="24"/>
              </w:rPr>
            </w:pPr>
            <w:r w:rsidRPr="000B7D57">
              <w:rPr>
                <w:sz w:val="24"/>
                <w:szCs w:val="24"/>
              </w:rPr>
              <w:t>Botão “</w:t>
            </w:r>
            <w:r>
              <w:rPr>
                <w:sz w:val="24"/>
                <w:szCs w:val="24"/>
              </w:rPr>
              <w:t>Sair</w:t>
            </w:r>
            <w:r w:rsidRPr="000B7D57">
              <w:rPr>
                <w:sz w:val="24"/>
                <w:szCs w:val="24"/>
              </w:rPr>
              <w:t>”.</w:t>
            </w:r>
          </w:p>
          <w:p w:rsidR="00147360" w:rsidRPr="000B7D57" w:rsidRDefault="00147360" w:rsidP="00147360">
            <w:pPr>
              <w:pStyle w:val="PargrafodaLista"/>
              <w:numPr>
                <w:ilvl w:val="0"/>
                <w:numId w:val="53"/>
              </w:numPr>
              <w:spacing w:after="0" w:line="360" w:lineRule="auto"/>
              <w:rPr>
                <w:sz w:val="24"/>
                <w:szCs w:val="24"/>
              </w:rPr>
            </w:pPr>
            <w:r w:rsidRPr="000B7D57">
              <w:rPr>
                <w:sz w:val="24"/>
                <w:szCs w:val="24"/>
              </w:rPr>
              <w:t>Botão “</w:t>
            </w:r>
            <w:r>
              <w:rPr>
                <w:sz w:val="24"/>
                <w:szCs w:val="24"/>
              </w:rPr>
              <w:t>De tirinhas disponíveis</w:t>
            </w:r>
            <w:r w:rsidRPr="000B7D57">
              <w:rPr>
                <w:sz w:val="24"/>
                <w:szCs w:val="24"/>
              </w:rPr>
              <w:t>”.</w:t>
            </w:r>
          </w:p>
          <w:p w:rsidR="00147360" w:rsidRDefault="00147360" w:rsidP="00147360">
            <w:pPr>
              <w:pStyle w:val="PargrafodaLista"/>
              <w:numPr>
                <w:ilvl w:val="0"/>
                <w:numId w:val="53"/>
              </w:numPr>
              <w:spacing w:after="0" w:line="360" w:lineRule="auto"/>
              <w:rPr>
                <w:sz w:val="24"/>
                <w:szCs w:val="24"/>
              </w:rPr>
            </w:pPr>
            <w:r w:rsidRPr="000B7D57">
              <w:rPr>
                <w:sz w:val="24"/>
                <w:szCs w:val="24"/>
              </w:rPr>
              <w:t>Botão “</w:t>
            </w:r>
            <w:r>
              <w:rPr>
                <w:sz w:val="24"/>
                <w:szCs w:val="24"/>
              </w:rPr>
              <w:t>De tirinha indisponível”</w:t>
            </w:r>
            <w:r w:rsidRPr="000B7D57">
              <w:rPr>
                <w:sz w:val="24"/>
                <w:szCs w:val="24"/>
              </w:rPr>
              <w:t>.</w:t>
            </w:r>
          </w:p>
          <w:p w:rsidR="00147360" w:rsidRPr="000B7D57" w:rsidRDefault="00147360" w:rsidP="00147360">
            <w:pPr>
              <w:pStyle w:val="PargrafodaLista"/>
              <w:numPr>
                <w:ilvl w:val="0"/>
                <w:numId w:val="53"/>
              </w:num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Botão “Voltar”.</w:t>
            </w:r>
          </w:p>
          <w:p w:rsidR="00147360" w:rsidRPr="000B7D57" w:rsidRDefault="00147360" w:rsidP="008C721C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Informações:</w:t>
            </w:r>
          </w:p>
          <w:p w:rsidR="00147360" w:rsidRPr="000B7D57" w:rsidRDefault="00147360" w:rsidP="00147360">
            <w:pPr>
              <w:pStyle w:val="PargrafodaLista"/>
              <w:numPr>
                <w:ilvl w:val="0"/>
                <w:numId w:val="54"/>
              </w:num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Imagem com os personagens do gibi</w:t>
            </w:r>
            <w:r w:rsidRPr="000B7D57">
              <w:rPr>
                <w:sz w:val="24"/>
                <w:szCs w:val="24"/>
              </w:rPr>
              <w:t>;</w:t>
            </w:r>
          </w:p>
          <w:p w:rsidR="00147360" w:rsidRPr="000B7D57" w:rsidRDefault="00147360" w:rsidP="008C721C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Sons:</w:t>
            </w:r>
          </w:p>
          <w:p w:rsidR="00147360" w:rsidRPr="000B7D57" w:rsidRDefault="00147360" w:rsidP="00147360">
            <w:pPr>
              <w:pStyle w:val="PargrafodaLista"/>
              <w:numPr>
                <w:ilvl w:val="0"/>
                <w:numId w:val="52"/>
              </w:num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Música de fundo</w:t>
            </w:r>
            <w:r w:rsidRPr="000B7D57">
              <w:rPr>
                <w:sz w:val="24"/>
                <w:szCs w:val="24"/>
              </w:rPr>
              <w:t>;</w:t>
            </w:r>
          </w:p>
          <w:p w:rsidR="00147360" w:rsidRDefault="00147360" w:rsidP="00147360">
            <w:pPr>
              <w:pStyle w:val="PargrafodaLista"/>
              <w:numPr>
                <w:ilvl w:val="0"/>
                <w:numId w:val="52"/>
              </w:numPr>
              <w:spacing w:after="0" w:line="360" w:lineRule="auto"/>
              <w:rPr>
                <w:sz w:val="24"/>
                <w:szCs w:val="24"/>
              </w:rPr>
            </w:pPr>
            <w:r w:rsidRPr="000B7D57">
              <w:rPr>
                <w:sz w:val="24"/>
                <w:szCs w:val="24"/>
              </w:rPr>
              <w:t>Som do click sobre os botões.</w:t>
            </w:r>
          </w:p>
          <w:p w:rsidR="00147360" w:rsidRPr="000B7D57" w:rsidRDefault="00147360" w:rsidP="008C721C">
            <w:pPr>
              <w:pStyle w:val="PargrafodaLista"/>
              <w:spacing w:after="0" w:line="360" w:lineRule="auto"/>
              <w:rPr>
                <w:sz w:val="24"/>
                <w:szCs w:val="24"/>
              </w:rPr>
            </w:pPr>
          </w:p>
        </w:tc>
      </w:tr>
      <w:tr w:rsidR="00BF7767" w:rsidRPr="000B7D57" w:rsidTr="00FD040F">
        <w:tc>
          <w:tcPr>
            <w:tcW w:w="8720" w:type="dxa"/>
            <w:gridSpan w:val="4"/>
            <w:shd w:val="clear" w:color="auto" w:fill="808080"/>
          </w:tcPr>
          <w:p w:rsidR="00BF7767" w:rsidRPr="000B7D57" w:rsidRDefault="00BF7767" w:rsidP="00FD040F">
            <w:pPr>
              <w:tabs>
                <w:tab w:val="left" w:pos="1320"/>
              </w:tabs>
              <w:spacing w:after="0"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 xml:space="preserve">Quadrinho </w:t>
            </w:r>
            <w:proofErr w:type="gramStart"/>
            <w:r>
              <w:rPr>
                <w:b/>
                <w:sz w:val="24"/>
                <w:szCs w:val="24"/>
              </w:rPr>
              <w:t>3</w:t>
            </w:r>
            <w:proofErr w:type="gramEnd"/>
          </w:p>
        </w:tc>
      </w:tr>
      <w:tr w:rsidR="00BF7767" w:rsidRPr="000B7D57" w:rsidTr="00FD040F">
        <w:trPr>
          <w:trHeight w:val="2170"/>
        </w:trPr>
        <w:tc>
          <w:tcPr>
            <w:tcW w:w="8720" w:type="dxa"/>
            <w:gridSpan w:val="4"/>
          </w:tcPr>
          <w:p w:rsidR="00BF7767" w:rsidRPr="000B7D57" w:rsidRDefault="00BF7767" w:rsidP="00FD040F">
            <w:pPr>
              <w:spacing w:after="0" w:line="360" w:lineRule="auto"/>
              <w:rPr>
                <w:i/>
                <w:sz w:val="24"/>
                <w:szCs w:val="24"/>
              </w:rPr>
            </w:pPr>
            <w:r w:rsidRPr="000B7D57">
              <w:rPr>
                <w:i/>
                <w:sz w:val="24"/>
                <w:szCs w:val="24"/>
              </w:rPr>
              <w:t>Rascunho:</w:t>
            </w:r>
          </w:p>
          <w:p w:rsidR="00BF7767" w:rsidRPr="000B7D57" w:rsidRDefault="00BF7767" w:rsidP="00FD040F">
            <w:pPr>
              <w:spacing w:after="0"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5390515" cy="4051300"/>
                  <wp:effectExtent l="0" t="0" r="635" b="6350"/>
                  <wp:docPr id="13" name="Imagem 13" descr="C:\Users\giraia\Desktop\jogo\3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giraia\Desktop\jogo\3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0515" cy="405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7767" w:rsidRPr="000B7D57" w:rsidTr="00FD040F">
        <w:tc>
          <w:tcPr>
            <w:tcW w:w="4477" w:type="dxa"/>
            <w:gridSpan w:val="3"/>
            <w:shd w:val="clear" w:color="auto" w:fill="BFBFBF"/>
          </w:tcPr>
          <w:p w:rsidR="00BF7767" w:rsidRPr="000B7D57" w:rsidRDefault="00BF7767" w:rsidP="00FD040F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Descrição</w:t>
            </w:r>
          </w:p>
        </w:tc>
        <w:tc>
          <w:tcPr>
            <w:tcW w:w="4243" w:type="dxa"/>
            <w:shd w:val="clear" w:color="auto" w:fill="BFBFBF"/>
          </w:tcPr>
          <w:p w:rsidR="00BF7767" w:rsidRPr="000B7D57" w:rsidRDefault="00BF7767" w:rsidP="00FD040F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Elementos</w:t>
            </w:r>
          </w:p>
        </w:tc>
      </w:tr>
      <w:tr w:rsidR="00BF7767" w:rsidRPr="000B7D57" w:rsidTr="00FD040F">
        <w:trPr>
          <w:trHeight w:val="1338"/>
        </w:trPr>
        <w:tc>
          <w:tcPr>
            <w:tcW w:w="4477" w:type="dxa"/>
            <w:gridSpan w:val="3"/>
          </w:tcPr>
          <w:p w:rsidR="00BF7767" w:rsidRPr="000B7D57" w:rsidRDefault="00BF7767" w:rsidP="00BF7767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Tela de </w:t>
            </w:r>
            <w:proofErr w:type="gramStart"/>
            <w:r>
              <w:rPr>
                <w:sz w:val="24"/>
                <w:szCs w:val="24"/>
              </w:rPr>
              <w:t>feedback</w:t>
            </w:r>
            <w:proofErr w:type="gramEnd"/>
            <w:r>
              <w:rPr>
                <w:sz w:val="24"/>
                <w:szCs w:val="24"/>
              </w:rPr>
              <w:t xml:space="preserve"> para o </w:t>
            </w:r>
            <w:proofErr w:type="spellStart"/>
            <w:r>
              <w:rPr>
                <w:sz w:val="24"/>
                <w:szCs w:val="24"/>
              </w:rPr>
              <w:t>usuario</w:t>
            </w:r>
            <w:proofErr w:type="spellEnd"/>
            <w:r>
              <w:rPr>
                <w:sz w:val="24"/>
                <w:szCs w:val="24"/>
              </w:rPr>
              <w:t xml:space="preserve">. Clicando no botão avançar, o jogador passa a próxima tirinha. Clicando no botão de SOM, </w:t>
            </w:r>
            <w:proofErr w:type="gramStart"/>
            <w:r>
              <w:rPr>
                <w:sz w:val="24"/>
                <w:szCs w:val="24"/>
              </w:rPr>
              <w:t>o ícone muda demonstrando que o som está ligado ou desligado, com a alteração do ícone e o som do aplicativo</w:t>
            </w:r>
            <w:proofErr w:type="gramEnd"/>
            <w:r>
              <w:rPr>
                <w:sz w:val="24"/>
                <w:szCs w:val="24"/>
              </w:rPr>
              <w:t>. Clicando no botão sair, vai para a tela de sair da história. Clicando no botão progresso, o jogo vai para a tela de progressão.</w:t>
            </w:r>
          </w:p>
        </w:tc>
        <w:tc>
          <w:tcPr>
            <w:tcW w:w="4243" w:type="dxa"/>
          </w:tcPr>
          <w:p w:rsidR="00BF7767" w:rsidRPr="000B7D57" w:rsidRDefault="00BF7767" w:rsidP="00FD040F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Interface:</w:t>
            </w:r>
          </w:p>
          <w:p w:rsidR="00BF7767" w:rsidRDefault="00BF7767" w:rsidP="00FD040F">
            <w:pPr>
              <w:pStyle w:val="PargrafodaLista"/>
              <w:numPr>
                <w:ilvl w:val="0"/>
                <w:numId w:val="53"/>
              </w:num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Botão “Avançar</w:t>
            </w:r>
            <w:r w:rsidRPr="000B7D57">
              <w:rPr>
                <w:sz w:val="24"/>
                <w:szCs w:val="24"/>
              </w:rPr>
              <w:t>”;</w:t>
            </w:r>
          </w:p>
          <w:p w:rsidR="00BF7767" w:rsidRPr="000B7D57" w:rsidRDefault="00BF7767" w:rsidP="00FD040F">
            <w:pPr>
              <w:pStyle w:val="PargrafodaLista"/>
              <w:numPr>
                <w:ilvl w:val="0"/>
                <w:numId w:val="53"/>
              </w:numPr>
              <w:spacing w:after="0" w:line="360" w:lineRule="auto"/>
              <w:rPr>
                <w:sz w:val="24"/>
                <w:szCs w:val="24"/>
              </w:rPr>
            </w:pPr>
            <w:r w:rsidRPr="000B7D57">
              <w:rPr>
                <w:sz w:val="24"/>
                <w:szCs w:val="24"/>
              </w:rPr>
              <w:t>Botão “</w:t>
            </w:r>
            <w:r>
              <w:rPr>
                <w:sz w:val="24"/>
                <w:szCs w:val="24"/>
              </w:rPr>
              <w:t>Som (liga / desliga</w:t>
            </w:r>
            <w:r w:rsidRPr="000B7D57">
              <w:rPr>
                <w:sz w:val="24"/>
                <w:szCs w:val="24"/>
              </w:rPr>
              <w:t>”;</w:t>
            </w:r>
          </w:p>
          <w:p w:rsidR="00BF7767" w:rsidRDefault="00BF7767" w:rsidP="00FD040F">
            <w:pPr>
              <w:pStyle w:val="PargrafodaLista"/>
              <w:numPr>
                <w:ilvl w:val="0"/>
                <w:numId w:val="53"/>
              </w:numPr>
              <w:spacing w:after="0" w:line="360" w:lineRule="auto"/>
              <w:rPr>
                <w:sz w:val="24"/>
                <w:szCs w:val="24"/>
              </w:rPr>
            </w:pPr>
            <w:r w:rsidRPr="000B7D57">
              <w:rPr>
                <w:sz w:val="24"/>
                <w:szCs w:val="24"/>
              </w:rPr>
              <w:t>Botão “</w:t>
            </w:r>
            <w:r>
              <w:rPr>
                <w:sz w:val="24"/>
                <w:szCs w:val="24"/>
              </w:rPr>
              <w:t>Sair</w:t>
            </w:r>
            <w:r w:rsidRPr="000B7D57">
              <w:rPr>
                <w:sz w:val="24"/>
                <w:szCs w:val="24"/>
              </w:rPr>
              <w:t>”.</w:t>
            </w:r>
          </w:p>
          <w:p w:rsidR="00BF7767" w:rsidRPr="00011D54" w:rsidRDefault="00BF7767" w:rsidP="00FD040F">
            <w:pPr>
              <w:pStyle w:val="PargrafodaLista"/>
              <w:numPr>
                <w:ilvl w:val="0"/>
                <w:numId w:val="53"/>
              </w:num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Botão “Progresso</w:t>
            </w:r>
            <w:r w:rsidRPr="000B7D57">
              <w:rPr>
                <w:sz w:val="24"/>
                <w:szCs w:val="24"/>
              </w:rPr>
              <w:t>”;</w:t>
            </w:r>
          </w:p>
          <w:p w:rsidR="00BF7767" w:rsidRPr="000B7D57" w:rsidRDefault="00BF7767" w:rsidP="00FD040F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Informações:</w:t>
            </w:r>
          </w:p>
          <w:p w:rsidR="00BF7767" w:rsidRPr="000B7D57" w:rsidRDefault="00BF7767" w:rsidP="00FD040F">
            <w:pPr>
              <w:pStyle w:val="PargrafodaLista"/>
              <w:numPr>
                <w:ilvl w:val="0"/>
                <w:numId w:val="54"/>
              </w:numPr>
              <w:spacing w:after="0" w:line="360" w:lineRule="auto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Feedback</w:t>
            </w:r>
            <w:proofErr w:type="gramEnd"/>
            <w:r>
              <w:rPr>
                <w:sz w:val="24"/>
                <w:szCs w:val="24"/>
              </w:rPr>
              <w:t xml:space="preserve"> para o jogador</w:t>
            </w:r>
            <w:r w:rsidRPr="000B7D57">
              <w:rPr>
                <w:sz w:val="24"/>
                <w:szCs w:val="24"/>
              </w:rPr>
              <w:t>;</w:t>
            </w:r>
          </w:p>
          <w:p w:rsidR="00BF7767" w:rsidRPr="000B7D57" w:rsidRDefault="00BF7767" w:rsidP="00FD040F">
            <w:pPr>
              <w:spacing w:after="0" w:line="360" w:lineRule="auto"/>
              <w:rPr>
                <w:b/>
                <w:sz w:val="24"/>
                <w:szCs w:val="24"/>
              </w:rPr>
            </w:pPr>
            <w:r w:rsidRPr="000B7D57">
              <w:rPr>
                <w:b/>
                <w:sz w:val="24"/>
                <w:szCs w:val="24"/>
              </w:rPr>
              <w:t>Sons:</w:t>
            </w:r>
          </w:p>
          <w:p w:rsidR="00BF7767" w:rsidRPr="000B7D57" w:rsidRDefault="00BF7767" w:rsidP="00FD040F">
            <w:pPr>
              <w:pStyle w:val="PargrafodaLista"/>
              <w:numPr>
                <w:ilvl w:val="0"/>
                <w:numId w:val="52"/>
              </w:numPr>
              <w:spacing w:after="0" w:line="360" w:lineRule="auto"/>
              <w:rPr>
                <w:sz w:val="24"/>
                <w:szCs w:val="24"/>
              </w:rPr>
            </w:pPr>
            <w:r w:rsidRPr="000B7D57">
              <w:rPr>
                <w:sz w:val="24"/>
                <w:szCs w:val="24"/>
              </w:rPr>
              <w:t xml:space="preserve">Música </w:t>
            </w:r>
            <w:r>
              <w:rPr>
                <w:sz w:val="24"/>
                <w:szCs w:val="24"/>
              </w:rPr>
              <w:t>ambiente</w:t>
            </w:r>
            <w:r w:rsidRPr="000B7D57">
              <w:rPr>
                <w:sz w:val="24"/>
                <w:szCs w:val="24"/>
              </w:rPr>
              <w:t>;</w:t>
            </w:r>
          </w:p>
          <w:p w:rsidR="00BF7767" w:rsidRPr="000B7D57" w:rsidRDefault="00BF7767" w:rsidP="00FD040F">
            <w:pPr>
              <w:pStyle w:val="PargrafodaLista"/>
              <w:numPr>
                <w:ilvl w:val="0"/>
                <w:numId w:val="52"/>
              </w:numPr>
              <w:spacing w:after="0" w:line="360" w:lineRule="auto"/>
              <w:rPr>
                <w:sz w:val="24"/>
                <w:szCs w:val="24"/>
              </w:rPr>
            </w:pPr>
            <w:r w:rsidRPr="000B7D57">
              <w:rPr>
                <w:sz w:val="24"/>
                <w:szCs w:val="24"/>
              </w:rPr>
              <w:t>Som do click sobre os botões.</w:t>
            </w:r>
          </w:p>
        </w:tc>
      </w:tr>
    </w:tbl>
    <w:p w:rsidR="00BD5DB4" w:rsidRDefault="00BD5DB4" w:rsidP="00D767B5">
      <w:pPr>
        <w:spacing w:line="360" w:lineRule="auto"/>
        <w:rPr>
          <w:b/>
          <w:sz w:val="36"/>
          <w:szCs w:val="36"/>
        </w:rPr>
      </w:pPr>
    </w:p>
    <w:p w:rsidR="00BD5DB4" w:rsidRDefault="00BD5DB4" w:rsidP="00D767B5">
      <w:pPr>
        <w:spacing w:line="360" w:lineRule="auto"/>
        <w:rPr>
          <w:b/>
          <w:sz w:val="36"/>
          <w:szCs w:val="36"/>
        </w:rPr>
      </w:pPr>
    </w:p>
    <w:p w:rsidR="00D767B5" w:rsidRPr="00484C27" w:rsidRDefault="00D767B5" w:rsidP="00D767B5">
      <w:pPr>
        <w:spacing w:line="360" w:lineRule="auto"/>
        <w:rPr>
          <w:b/>
          <w:sz w:val="36"/>
          <w:szCs w:val="36"/>
        </w:rPr>
      </w:pPr>
      <w:proofErr w:type="gramStart"/>
      <w:r w:rsidRPr="00484C27">
        <w:rPr>
          <w:b/>
          <w:sz w:val="36"/>
          <w:szCs w:val="36"/>
        </w:rPr>
        <w:lastRenderedPageBreak/>
        <w:t>4.</w:t>
      </w:r>
      <w:proofErr w:type="gramEnd"/>
      <w:r w:rsidRPr="00484C27">
        <w:rPr>
          <w:b/>
          <w:sz w:val="36"/>
          <w:szCs w:val="36"/>
        </w:rPr>
        <w:t>Visual e Interface</w:t>
      </w:r>
    </w:p>
    <w:p w:rsidR="00D767B5" w:rsidRPr="00484C27" w:rsidRDefault="00D767B5" w:rsidP="00E82C83">
      <w:pPr>
        <w:pStyle w:val="PargrafodaLista"/>
        <w:numPr>
          <w:ilvl w:val="1"/>
          <w:numId w:val="47"/>
        </w:numPr>
        <w:spacing w:line="360" w:lineRule="auto"/>
        <w:rPr>
          <w:b/>
          <w:sz w:val="24"/>
          <w:szCs w:val="24"/>
        </w:rPr>
      </w:pPr>
      <w:proofErr w:type="spellStart"/>
      <w:r w:rsidRPr="00484C27">
        <w:rPr>
          <w:b/>
          <w:sz w:val="24"/>
          <w:szCs w:val="24"/>
        </w:rPr>
        <w:t>Head-Up</w:t>
      </w:r>
      <w:proofErr w:type="spellEnd"/>
      <w:r w:rsidRPr="00484C27">
        <w:rPr>
          <w:b/>
          <w:sz w:val="24"/>
          <w:szCs w:val="24"/>
        </w:rPr>
        <w:t xml:space="preserve"> Display</w:t>
      </w:r>
    </w:p>
    <w:p w:rsidR="005D7928" w:rsidRDefault="00147360" w:rsidP="005D7928">
      <w:pPr>
        <w:spacing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Todos os botões serão animados para melhor interação do jogador com a interface, os botões não animados e de cores </w:t>
      </w:r>
      <w:r w:rsidR="00BD5DB4">
        <w:rPr>
          <w:sz w:val="24"/>
          <w:szCs w:val="24"/>
        </w:rPr>
        <w:t>neutras</w:t>
      </w:r>
      <w:r>
        <w:rPr>
          <w:sz w:val="24"/>
          <w:szCs w:val="24"/>
        </w:rPr>
        <w:t>, com menor destaque não são possíveis de clique em tal momento.</w:t>
      </w:r>
    </w:p>
    <w:p w:rsidR="005D7928" w:rsidRDefault="005D7928" w:rsidP="005D7928">
      <w:pPr>
        <w:spacing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t>O</w:t>
      </w:r>
      <w:r w:rsidR="0072572E">
        <w:rPr>
          <w:sz w:val="24"/>
          <w:szCs w:val="24"/>
        </w:rPr>
        <w:t>s</w:t>
      </w:r>
      <w:r>
        <w:rPr>
          <w:sz w:val="24"/>
          <w:szCs w:val="24"/>
        </w:rPr>
        <w:t xml:space="preserve"> ícone</w:t>
      </w:r>
      <w:r w:rsidR="0072572E">
        <w:rPr>
          <w:sz w:val="24"/>
          <w:szCs w:val="24"/>
        </w:rPr>
        <w:t>s</w:t>
      </w:r>
      <w:r>
        <w:rPr>
          <w:sz w:val="24"/>
          <w:szCs w:val="24"/>
        </w:rPr>
        <w:t xml:space="preserve"> </w:t>
      </w:r>
      <w:r w:rsidR="00380A69">
        <w:rPr>
          <w:sz w:val="24"/>
          <w:szCs w:val="24"/>
        </w:rPr>
        <w:t xml:space="preserve">do </w:t>
      </w:r>
      <w:proofErr w:type="gramStart"/>
      <w:r w:rsidR="00380A69">
        <w:rPr>
          <w:sz w:val="24"/>
          <w:szCs w:val="24"/>
        </w:rPr>
        <w:t>menu</w:t>
      </w:r>
      <w:proofErr w:type="gramEnd"/>
      <w:r w:rsidR="00380A69">
        <w:rPr>
          <w:sz w:val="24"/>
          <w:szCs w:val="24"/>
        </w:rPr>
        <w:t xml:space="preserve"> como estarão sempre visíveis de fácil acesso, no mesmo local.</w:t>
      </w:r>
    </w:p>
    <w:p w:rsidR="001E380F" w:rsidRDefault="0072572E" w:rsidP="005D7928">
      <w:pPr>
        <w:spacing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Todas as </w:t>
      </w:r>
      <w:r w:rsidR="00380A69">
        <w:rPr>
          <w:sz w:val="24"/>
          <w:szCs w:val="24"/>
        </w:rPr>
        <w:t>tirinhas serã</w:t>
      </w:r>
      <w:r w:rsidR="000C6B6E">
        <w:rPr>
          <w:sz w:val="24"/>
          <w:szCs w:val="24"/>
        </w:rPr>
        <w:t xml:space="preserve">o </w:t>
      </w:r>
      <w:proofErr w:type="gramStart"/>
      <w:r w:rsidR="000C6B6E">
        <w:rPr>
          <w:sz w:val="24"/>
          <w:szCs w:val="24"/>
        </w:rPr>
        <w:t>escritas com letra caixa alta</w:t>
      </w:r>
      <w:proofErr w:type="gramEnd"/>
      <w:r w:rsidR="000C6B6E">
        <w:rPr>
          <w:sz w:val="24"/>
          <w:szCs w:val="24"/>
        </w:rPr>
        <w:t xml:space="preserve"> e centralizadas na tela.</w:t>
      </w:r>
    </w:p>
    <w:p w:rsidR="00380A69" w:rsidRDefault="00380A69" w:rsidP="005D7928">
      <w:pPr>
        <w:spacing w:line="360" w:lineRule="auto"/>
        <w:ind w:left="360"/>
        <w:rPr>
          <w:sz w:val="24"/>
          <w:szCs w:val="24"/>
        </w:rPr>
      </w:pPr>
    </w:p>
    <w:p w:rsidR="00277A87" w:rsidRDefault="00277A87" w:rsidP="005D7928">
      <w:pPr>
        <w:spacing w:line="360" w:lineRule="auto"/>
        <w:ind w:left="360"/>
        <w:rPr>
          <w:sz w:val="24"/>
          <w:szCs w:val="24"/>
        </w:rPr>
      </w:pPr>
    </w:p>
    <w:p w:rsidR="00D767B5" w:rsidRDefault="00D767B5" w:rsidP="00E82C83">
      <w:pPr>
        <w:pStyle w:val="PargrafodaLista"/>
        <w:numPr>
          <w:ilvl w:val="1"/>
          <w:numId w:val="47"/>
        </w:numPr>
        <w:spacing w:line="360" w:lineRule="auto"/>
        <w:rPr>
          <w:b/>
          <w:sz w:val="24"/>
          <w:szCs w:val="24"/>
        </w:rPr>
      </w:pPr>
      <w:proofErr w:type="spellStart"/>
      <w:r w:rsidRPr="00484C27">
        <w:rPr>
          <w:b/>
          <w:sz w:val="24"/>
          <w:szCs w:val="24"/>
        </w:rPr>
        <w:t>Splashes</w:t>
      </w:r>
      <w:proofErr w:type="spellEnd"/>
      <w:r w:rsidRPr="00484C27">
        <w:rPr>
          <w:b/>
          <w:sz w:val="24"/>
          <w:szCs w:val="24"/>
        </w:rPr>
        <w:t xml:space="preserve"> e efeitos visuais</w:t>
      </w:r>
    </w:p>
    <w:p w:rsidR="001E380F" w:rsidRDefault="00BD5DB4" w:rsidP="001E380F">
      <w:pPr>
        <w:pStyle w:val="PargrafodaLista"/>
        <w:numPr>
          <w:ilvl w:val="1"/>
          <w:numId w:val="5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Parabéns</w:t>
      </w:r>
      <w:r w:rsidR="00380A69">
        <w:rPr>
          <w:sz w:val="24"/>
          <w:szCs w:val="24"/>
        </w:rPr>
        <w:t>!</w:t>
      </w:r>
    </w:p>
    <w:p w:rsidR="001E380F" w:rsidRDefault="001D5848" w:rsidP="001E380F">
      <w:pPr>
        <w:pStyle w:val="PargrafodaLista"/>
        <w:numPr>
          <w:ilvl w:val="1"/>
          <w:numId w:val="5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Falhou</w:t>
      </w:r>
      <w:r w:rsidR="001E380F">
        <w:rPr>
          <w:sz w:val="24"/>
          <w:szCs w:val="24"/>
        </w:rPr>
        <w:t>!</w:t>
      </w:r>
    </w:p>
    <w:p w:rsidR="00380A69" w:rsidRDefault="00380A69" w:rsidP="001E380F">
      <w:pPr>
        <w:pStyle w:val="PargrafodaLista"/>
        <w:numPr>
          <w:ilvl w:val="1"/>
          <w:numId w:val="5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Animações de interface</w:t>
      </w:r>
    </w:p>
    <w:p w:rsidR="00380A69" w:rsidRDefault="00380A69" w:rsidP="001E380F">
      <w:pPr>
        <w:pStyle w:val="PargrafodaLista"/>
        <w:numPr>
          <w:ilvl w:val="1"/>
          <w:numId w:val="5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Animações de </w:t>
      </w:r>
      <w:proofErr w:type="spellStart"/>
      <w:r>
        <w:rPr>
          <w:sz w:val="24"/>
          <w:szCs w:val="24"/>
        </w:rPr>
        <w:t>gameplay</w:t>
      </w:r>
      <w:proofErr w:type="spellEnd"/>
    </w:p>
    <w:p w:rsidR="00E96CBC" w:rsidRDefault="00E96CBC" w:rsidP="001E380F">
      <w:pPr>
        <w:pStyle w:val="PargrafodaLista"/>
        <w:numPr>
          <w:ilvl w:val="1"/>
          <w:numId w:val="5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Animação </w:t>
      </w:r>
      <w:proofErr w:type="gramStart"/>
      <w:r>
        <w:rPr>
          <w:sz w:val="24"/>
          <w:szCs w:val="24"/>
        </w:rPr>
        <w:t>do gralha</w:t>
      </w:r>
      <w:proofErr w:type="gramEnd"/>
      <w:r>
        <w:rPr>
          <w:sz w:val="24"/>
          <w:szCs w:val="24"/>
        </w:rPr>
        <w:t xml:space="preserve"> para dar dicas ao jogador</w:t>
      </w:r>
    </w:p>
    <w:p w:rsidR="00380A69" w:rsidRDefault="00380A69" w:rsidP="00380A69">
      <w:pPr>
        <w:pStyle w:val="PargrafodaLista"/>
        <w:spacing w:line="360" w:lineRule="auto"/>
        <w:ind w:left="1440"/>
        <w:rPr>
          <w:sz w:val="24"/>
          <w:szCs w:val="24"/>
        </w:rPr>
      </w:pPr>
    </w:p>
    <w:p w:rsidR="00427D29" w:rsidRDefault="00427D29" w:rsidP="00427D29">
      <w:pPr>
        <w:spacing w:line="360" w:lineRule="auto"/>
        <w:rPr>
          <w:sz w:val="24"/>
          <w:szCs w:val="24"/>
        </w:rPr>
      </w:pPr>
    </w:p>
    <w:p w:rsidR="00427D29" w:rsidRDefault="00380A69" w:rsidP="00427D29">
      <w:pPr>
        <w:spacing w:line="360" w:lineRule="auto"/>
        <w:ind w:left="708"/>
        <w:rPr>
          <w:sz w:val="24"/>
          <w:szCs w:val="24"/>
        </w:rPr>
      </w:pPr>
      <w:r>
        <w:rPr>
          <w:sz w:val="24"/>
          <w:szCs w:val="24"/>
        </w:rPr>
        <w:t xml:space="preserve">Quando algum botão precisa ser visualizado pelo usuário, será dado destaque no botão. </w:t>
      </w:r>
      <w:r w:rsidR="000C6B6E">
        <w:rPr>
          <w:sz w:val="24"/>
          <w:szCs w:val="24"/>
        </w:rPr>
        <w:t>Fazendo uma animação.</w:t>
      </w:r>
    </w:p>
    <w:p w:rsidR="00427D29" w:rsidRDefault="00427D29" w:rsidP="00427D29">
      <w:pPr>
        <w:spacing w:line="360" w:lineRule="auto"/>
        <w:ind w:left="708"/>
        <w:rPr>
          <w:sz w:val="24"/>
          <w:szCs w:val="24"/>
        </w:rPr>
      </w:pPr>
      <w:r>
        <w:rPr>
          <w:sz w:val="24"/>
          <w:szCs w:val="24"/>
        </w:rPr>
        <w:t>Sempre que um</w:t>
      </w:r>
      <w:r w:rsidR="001D5848">
        <w:rPr>
          <w:sz w:val="24"/>
          <w:szCs w:val="24"/>
        </w:rPr>
        <w:t>a</w:t>
      </w:r>
      <w:r>
        <w:rPr>
          <w:sz w:val="24"/>
          <w:szCs w:val="24"/>
        </w:rPr>
        <w:t xml:space="preserve"> </w:t>
      </w:r>
      <w:r w:rsidR="001D5848">
        <w:rPr>
          <w:sz w:val="24"/>
          <w:szCs w:val="24"/>
        </w:rPr>
        <w:t xml:space="preserve">Missão </w:t>
      </w:r>
      <w:r w:rsidR="00644383">
        <w:rPr>
          <w:sz w:val="24"/>
          <w:szCs w:val="24"/>
        </w:rPr>
        <w:t>for</w:t>
      </w:r>
      <w:r w:rsidR="001D5848">
        <w:rPr>
          <w:sz w:val="24"/>
          <w:szCs w:val="24"/>
        </w:rPr>
        <w:t xml:space="preserve"> completa</w:t>
      </w:r>
      <w:r>
        <w:rPr>
          <w:sz w:val="24"/>
          <w:szCs w:val="24"/>
        </w:rPr>
        <w:t>,</w:t>
      </w:r>
      <w:r w:rsidR="00644383">
        <w:rPr>
          <w:sz w:val="24"/>
          <w:szCs w:val="24"/>
        </w:rPr>
        <w:t xml:space="preserve"> </w:t>
      </w:r>
      <w:r w:rsidR="001D5848">
        <w:rPr>
          <w:sz w:val="24"/>
          <w:szCs w:val="24"/>
        </w:rPr>
        <w:t xml:space="preserve">o jogador recebe </w:t>
      </w:r>
      <w:r w:rsidR="00380A69">
        <w:rPr>
          <w:sz w:val="24"/>
          <w:szCs w:val="24"/>
        </w:rPr>
        <w:t>pontos</w:t>
      </w:r>
      <w:r w:rsidR="001D5848">
        <w:rPr>
          <w:sz w:val="24"/>
          <w:szCs w:val="24"/>
        </w:rPr>
        <w:t xml:space="preserve"> de acordo com a sua pontuação</w:t>
      </w:r>
      <w:r>
        <w:rPr>
          <w:sz w:val="24"/>
          <w:szCs w:val="24"/>
        </w:rPr>
        <w:t>.</w:t>
      </w:r>
    </w:p>
    <w:p w:rsidR="00644383" w:rsidRDefault="00E232E8" w:rsidP="00E232E8">
      <w:pPr>
        <w:spacing w:line="360" w:lineRule="auto"/>
        <w:ind w:left="708"/>
        <w:rPr>
          <w:sz w:val="24"/>
          <w:szCs w:val="24"/>
        </w:rPr>
      </w:pPr>
      <w:r>
        <w:rPr>
          <w:sz w:val="24"/>
          <w:szCs w:val="24"/>
        </w:rPr>
        <w:t xml:space="preserve">Quando o </w:t>
      </w:r>
      <w:r w:rsidR="00E96CBC">
        <w:rPr>
          <w:sz w:val="24"/>
          <w:szCs w:val="24"/>
        </w:rPr>
        <w:t>jogador falha em uma mecânica</w:t>
      </w:r>
      <w:r>
        <w:rPr>
          <w:sz w:val="24"/>
          <w:szCs w:val="24"/>
        </w:rPr>
        <w:t xml:space="preserve">, ele irá começar </w:t>
      </w:r>
      <w:r w:rsidR="00380A69">
        <w:rPr>
          <w:sz w:val="24"/>
          <w:szCs w:val="24"/>
        </w:rPr>
        <w:t xml:space="preserve">novamente do lugar da missão com alguma dica, inserida no </w:t>
      </w:r>
      <w:r w:rsidR="000C6B6E">
        <w:rPr>
          <w:sz w:val="24"/>
          <w:szCs w:val="24"/>
        </w:rPr>
        <w:t>desafio</w:t>
      </w:r>
      <w:r w:rsidR="00380A69">
        <w:rPr>
          <w:sz w:val="24"/>
          <w:szCs w:val="24"/>
        </w:rPr>
        <w:t>.</w:t>
      </w:r>
    </w:p>
    <w:p w:rsidR="00E232E8" w:rsidRDefault="00644383" w:rsidP="00E232E8">
      <w:pPr>
        <w:spacing w:line="360" w:lineRule="auto"/>
        <w:ind w:left="708"/>
        <w:rPr>
          <w:sz w:val="24"/>
          <w:szCs w:val="24"/>
        </w:rPr>
      </w:pPr>
      <w:r>
        <w:rPr>
          <w:sz w:val="24"/>
          <w:szCs w:val="24"/>
        </w:rPr>
        <w:t>Para cada missão que o jogador falha será apresentado um texto de motivação para que o jogador não desista tão fácil de sua missão, e que cada missão recomeçada sirva de ensinamento.</w:t>
      </w:r>
    </w:p>
    <w:p w:rsidR="00277A87" w:rsidRDefault="00277A87" w:rsidP="00D767B5">
      <w:pPr>
        <w:spacing w:line="360" w:lineRule="auto"/>
        <w:rPr>
          <w:b/>
          <w:sz w:val="36"/>
          <w:szCs w:val="36"/>
        </w:rPr>
      </w:pPr>
    </w:p>
    <w:p w:rsidR="00D767B5" w:rsidRPr="00484C27" w:rsidRDefault="00D767B5" w:rsidP="00D767B5">
      <w:pPr>
        <w:spacing w:line="360" w:lineRule="auto"/>
        <w:rPr>
          <w:b/>
          <w:sz w:val="36"/>
          <w:szCs w:val="36"/>
        </w:rPr>
      </w:pPr>
      <w:proofErr w:type="gramStart"/>
      <w:r w:rsidRPr="00484C27">
        <w:rPr>
          <w:b/>
          <w:sz w:val="36"/>
          <w:szCs w:val="36"/>
        </w:rPr>
        <w:t>5.</w:t>
      </w:r>
      <w:proofErr w:type="gramEnd"/>
      <w:r w:rsidRPr="00484C27">
        <w:rPr>
          <w:b/>
          <w:sz w:val="36"/>
          <w:szCs w:val="36"/>
        </w:rPr>
        <w:t>Músicas e Sons</w:t>
      </w:r>
    </w:p>
    <w:p w:rsidR="00D767B5" w:rsidRDefault="00D767B5" w:rsidP="00E82C83">
      <w:pPr>
        <w:pStyle w:val="PargrafodaLista"/>
        <w:numPr>
          <w:ilvl w:val="1"/>
          <w:numId w:val="48"/>
        </w:numPr>
        <w:spacing w:line="360" w:lineRule="auto"/>
        <w:rPr>
          <w:b/>
          <w:sz w:val="24"/>
          <w:szCs w:val="24"/>
        </w:rPr>
      </w:pPr>
      <w:r w:rsidRPr="00484C27">
        <w:rPr>
          <w:b/>
          <w:sz w:val="24"/>
          <w:szCs w:val="24"/>
        </w:rPr>
        <w:t>Músicas</w:t>
      </w:r>
    </w:p>
    <w:p w:rsidR="001D5848" w:rsidRPr="00380A69" w:rsidRDefault="00D87B5A" w:rsidP="00D87B5A">
      <w:pPr>
        <w:pStyle w:val="PargrafodaLista"/>
        <w:numPr>
          <w:ilvl w:val="0"/>
          <w:numId w:val="52"/>
        </w:numPr>
        <w:spacing w:line="36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Música Tema: </w:t>
      </w:r>
      <w:r w:rsidR="001D5848">
        <w:rPr>
          <w:sz w:val="24"/>
          <w:szCs w:val="24"/>
        </w:rPr>
        <w:t xml:space="preserve">Alguma canção </w:t>
      </w:r>
      <w:r w:rsidR="00380A69">
        <w:rPr>
          <w:sz w:val="24"/>
          <w:szCs w:val="24"/>
        </w:rPr>
        <w:t>relacionada ao gibi selecionado.</w:t>
      </w:r>
    </w:p>
    <w:p w:rsidR="00380A69" w:rsidRPr="001D5848" w:rsidRDefault="00380A69" w:rsidP="00D87B5A">
      <w:pPr>
        <w:pStyle w:val="PargrafodaLista"/>
        <w:numPr>
          <w:ilvl w:val="0"/>
          <w:numId w:val="52"/>
        </w:numPr>
        <w:spacing w:line="36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Musica </w:t>
      </w:r>
      <w:r w:rsidR="00E96CBC">
        <w:rPr>
          <w:sz w:val="24"/>
          <w:szCs w:val="24"/>
        </w:rPr>
        <w:t>de fundo</w:t>
      </w:r>
    </w:p>
    <w:p w:rsidR="001D5848" w:rsidRPr="001D5848" w:rsidRDefault="001D5848" w:rsidP="001D5848">
      <w:pPr>
        <w:pStyle w:val="PargrafodaLista"/>
        <w:spacing w:line="360" w:lineRule="auto"/>
        <w:rPr>
          <w:b/>
          <w:sz w:val="24"/>
          <w:szCs w:val="24"/>
        </w:rPr>
      </w:pPr>
    </w:p>
    <w:p w:rsidR="00D767B5" w:rsidRPr="00484C27" w:rsidRDefault="00D767B5" w:rsidP="00D767B5">
      <w:pPr>
        <w:spacing w:line="360" w:lineRule="auto"/>
        <w:rPr>
          <w:b/>
          <w:sz w:val="24"/>
          <w:szCs w:val="24"/>
        </w:rPr>
      </w:pPr>
    </w:p>
    <w:p w:rsidR="00D767B5" w:rsidRPr="00484C27" w:rsidRDefault="00D767B5" w:rsidP="00E82C83">
      <w:pPr>
        <w:pStyle w:val="PargrafodaLista"/>
        <w:numPr>
          <w:ilvl w:val="1"/>
          <w:numId w:val="48"/>
        </w:numPr>
        <w:spacing w:line="360" w:lineRule="auto"/>
        <w:rPr>
          <w:b/>
          <w:sz w:val="24"/>
          <w:szCs w:val="24"/>
        </w:rPr>
      </w:pPr>
      <w:r w:rsidRPr="00484C27">
        <w:rPr>
          <w:b/>
          <w:sz w:val="24"/>
          <w:szCs w:val="24"/>
        </w:rPr>
        <w:t>Sons</w:t>
      </w:r>
    </w:p>
    <w:p w:rsidR="00952C84" w:rsidRPr="00952C84" w:rsidRDefault="00380A69" w:rsidP="00C513F0">
      <w:pPr>
        <w:pStyle w:val="PargrafodaLista"/>
        <w:numPr>
          <w:ilvl w:val="0"/>
          <w:numId w:val="52"/>
        </w:numPr>
        <w:spacing w:line="360" w:lineRule="auto"/>
        <w:rPr>
          <w:b/>
          <w:sz w:val="24"/>
          <w:szCs w:val="24"/>
        </w:rPr>
      </w:pPr>
      <w:r>
        <w:rPr>
          <w:sz w:val="24"/>
          <w:szCs w:val="24"/>
        </w:rPr>
        <w:t>Botão avançar / voltar</w:t>
      </w:r>
    </w:p>
    <w:p w:rsidR="00952C84" w:rsidRPr="00B519DE" w:rsidRDefault="00380A69" w:rsidP="00C513F0">
      <w:pPr>
        <w:pStyle w:val="PargrafodaLista"/>
        <w:numPr>
          <w:ilvl w:val="0"/>
          <w:numId w:val="52"/>
        </w:numPr>
        <w:spacing w:line="360" w:lineRule="auto"/>
        <w:rPr>
          <w:b/>
          <w:sz w:val="24"/>
          <w:szCs w:val="24"/>
        </w:rPr>
      </w:pPr>
      <w:r>
        <w:rPr>
          <w:sz w:val="24"/>
          <w:szCs w:val="24"/>
        </w:rPr>
        <w:t>Sair</w:t>
      </w:r>
    </w:p>
    <w:p w:rsidR="00E96CBC" w:rsidRPr="00E96CBC" w:rsidRDefault="00380A69" w:rsidP="00E96CBC">
      <w:pPr>
        <w:pStyle w:val="PargrafodaLista"/>
        <w:numPr>
          <w:ilvl w:val="0"/>
          <w:numId w:val="52"/>
        </w:numPr>
        <w:spacing w:line="360" w:lineRule="auto"/>
        <w:rPr>
          <w:b/>
          <w:sz w:val="24"/>
          <w:szCs w:val="24"/>
        </w:rPr>
      </w:pPr>
      <w:r>
        <w:rPr>
          <w:sz w:val="24"/>
          <w:szCs w:val="24"/>
        </w:rPr>
        <w:t>Som</w:t>
      </w:r>
    </w:p>
    <w:p w:rsidR="00E96CBC" w:rsidRPr="00E96CBC" w:rsidRDefault="00E96CBC" w:rsidP="00E96CBC">
      <w:pPr>
        <w:pStyle w:val="PargrafodaLista"/>
        <w:numPr>
          <w:ilvl w:val="0"/>
          <w:numId w:val="52"/>
        </w:numPr>
        <w:spacing w:line="360" w:lineRule="auto"/>
        <w:rPr>
          <w:b/>
          <w:sz w:val="24"/>
          <w:szCs w:val="24"/>
        </w:rPr>
      </w:pPr>
      <w:proofErr w:type="gramStart"/>
      <w:r>
        <w:rPr>
          <w:sz w:val="24"/>
          <w:szCs w:val="24"/>
        </w:rPr>
        <w:t>ainda</w:t>
      </w:r>
      <w:proofErr w:type="gramEnd"/>
      <w:r>
        <w:rPr>
          <w:sz w:val="24"/>
          <w:szCs w:val="24"/>
        </w:rPr>
        <w:t xml:space="preserve"> a implementar - som do gralha lendo a história para melhor assimilação da criança, apenas se, a criança clicar sobre o balão da história.</w:t>
      </w:r>
    </w:p>
    <w:sectPr w:rsidR="00E96CBC" w:rsidRPr="00E96CBC" w:rsidSect="00016BE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EF2592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>
    <w:nsid w:val="0602357B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>
    <w:nsid w:val="0676132D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>
    <w:nsid w:val="07FE38FD"/>
    <w:multiLevelType w:val="hybridMultilevel"/>
    <w:tmpl w:val="09C2AF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C618E1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>
    <w:nsid w:val="0A0C2807"/>
    <w:multiLevelType w:val="multilevel"/>
    <w:tmpl w:val="0A7478B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0DED79DA"/>
    <w:multiLevelType w:val="hybridMultilevel"/>
    <w:tmpl w:val="09B00598"/>
    <w:lvl w:ilvl="0" w:tplc="0816000F">
      <w:start w:val="1"/>
      <w:numFmt w:val="decimal"/>
      <w:lvlText w:val="%1."/>
      <w:lvlJc w:val="left"/>
      <w:pPr>
        <w:ind w:left="765" w:hanging="360"/>
      </w:pPr>
    </w:lvl>
    <w:lvl w:ilvl="1" w:tplc="08160019" w:tentative="1">
      <w:start w:val="1"/>
      <w:numFmt w:val="lowerLetter"/>
      <w:lvlText w:val="%2."/>
      <w:lvlJc w:val="left"/>
      <w:pPr>
        <w:ind w:left="1485" w:hanging="360"/>
      </w:pPr>
    </w:lvl>
    <w:lvl w:ilvl="2" w:tplc="0816001B" w:tentative="1">
      <w:start w:val="1"/>
      <w:numFmt w:val="lowerRoman"/>
      <w:lvlText w:val="%3."/>
      <w:lvlJc w:val="right"/>
      <w:pPr>
        <w:ind w:left="2205" w:hanging="180"/>
      </w:pPr>
    </w:lvl>
    <w:lvl w:ilvl="3" w:tplc="0816000F" w:tentative="1">
      <w:start w:val="1"/>
      <w:numFmt w:val="decimal"/>
      <w:lvlText w:val="%4."/>
      <w:lvlJc w:val="left"/>
      <w:pPr>
        <w:ind w:left="2925" w:hanging="360"/>
      </w:pPr>
    </w:lvl>
    <w:lvl w:ilvl="4" w:tplc="08160019" w:tentative="1">
      <w:start w:val="1"/>
      <w:numFmt w:val="lowerLetter"/>
      <w:lvlText w:val="%5."/>
      <w:lvlJc w:val="left"/>
      <w:pPr>
        <w:ind w:left="3645" w:hanging="360"/>
      </w:pPr>
    </w:lvl>
    <w:lvl w:ilvl="5" w:tplc="0816001B" w:tentative="1">
      <w:start w:val="1"/>
      <w:numFmt w:val="lowerRoman"/>
      <w:lvlText w:val="%6."/>
      <w:lvlJc w:val="right"/>
      <w:pPr>
        <w:ind w:left="4365" w:hanging="180"/>
      </w:pPr>
    </w:lvl>
    <w:lvl w:ilvl="6" w:tplc="0816000F" w:tentative="1">
      <w:start w:val="1"/>
      <w:numFmt w:val="decimal"/>
      <w:lvlText w:val="%7."/>
      <w:lvlJc w:val="left"/>
      <w:pPr>
        <w:ind w:left="5085" w:hanging="360"/>
      </w:pPr>
    </w:lvl>
    <w:lvl w:ilvl="7" w:tplc="08160019" w:tentative="1">
      <w:start w:val="1"/>
      <w:numFmt w:val="lowerLetter"/>
      <w:lvlText w:val="%8."/>
      <w:lvlJc w:val="left"/>
      <w:pPr>
        <w:ind w:left="5805" w:hanging="360"/>
      </w:pPr>
    </w:lvl>
    <w:lvl w:ilvl="8" w:tplc="0816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7">
    <w:nsid w:val="0EDD793E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>
    <w:nsid w:val="10A52DA5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>
    <w:nsid w:val="1516204A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>
    <w:nsid w:val="16185B47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>
    <w:nsid w:val="161F6A98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>
    <w:nsid w:val="1C3A1D34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>
    <w:nsid w:val="1E123F68"/>
    <w:multiLevelType w:val="hybridMultilevel"/>
    <w:tmpl w:val="66C641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5E57AFB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>
    <w:nsid w:val="2B842709"/>
    <w:multiLevelType w:val="hybridMultilevel"/>
    <w:tmpl w:val="669847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E790C35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>
    <w:nsid w:val="2F9949AC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>
    <w:nsid w:val="31C628BB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>
    <w:nsid w:val="331863A3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>
    <w:nsid w:val="33FE532F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1">
    <w:nsid w:val="38F01D81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2">
    <w:nsid w:val="3D010D09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>
    <w:nsid w:val="3DD14D46"/>
    <w:multiLevelType w:val="hybridMultilevel"/>
    <w:tmpl w:val="6AE403E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3FA97C25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>
    <w:nsid w:val="418C47E8"/>
    <w:multiLevelType w:val="hybridMultilevel"/>
    <w:tmpl w:val="9DB48E6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444A7F86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>
    <w:nsid w:val="44EA0AD5"/>
    <w:multiLevelType w:val="hybridMultilevel"/>
    <w:tmpl w:val="136A21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6434845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9">
    <w:nsid w:val="4776403E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0">
    <w:nsid w:val="48BB7C71"/>
    <w:multiLevelType w:val="hybridMultilevel"/>
    <w:tmpl w:val="F95CE932"/>
    <w:lvl w:ilvl="0" w:tplc="BBF432B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9324F25"/>
    <w:multiLevelType w:val="multilevel"/>
    <w:tmpl w:val="0994EFC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>
    <w:nsid w:val="49F16751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3">
    <w:nsid w:val="4C3147A7"/>
    <w:multiLevelType w:val="multilevel"/>
    <w:tmpl w:val="71AA20C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>
    <w:nsid w:val="4EAB3419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5">
    <w:nsid w:val="4FAA644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>
    <w:nsid w:val="501F04CF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7">
    <w:nsid w:val="53C91BF6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8">
    <w:nsid w:val="55FD1BB0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>
    <w:nsid w:val="56FD6641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0">
    <w:nsid w:val="577F678C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1">
    <w:nsid w:val="58C7052C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2">
    <w:nsid w:val="5B621585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3">
    <w:nsid w:val="5E5A7D93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4">
    <w:nsid w:val="621F072E"/>
    <w:multiLevelType w:val="multilevel"/>
    <w:tmpl w:val="15B05E30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5">
    <w:nsid w:val="650B23E5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6">
    <w:nsid w:val="67AF02BE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7">
    <w:nsid w:val="6B712AC7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8">
    <w:nsid w:val="6C99754C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9">
    <w:nsid w:val="6ED94F8A"/>
    <w:multiLevelType w:val="hybridMultilevel"/>
    <w:tmpl w:val="0D502C7A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0">
    <w:nsid w:val="74FA77D8"/>
    <w:multiLevelType w:val="multilevel"/>
    <w:tmpl w:val="A50417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7C341DC3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2">
    <w:nsid w:val="7C577268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3">
    <w:nsid w:val="7F0B0EAA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52"/>
  </w:num>
  <w:num w:numId="2">
    <w:abstractNumId w:val="50"/>
  </w:num>
  <w:num w:numId="3">
    <w:abstractNumId w:val="6"/>
  </w:num>
  <w:num w:numId="4">
    <w:abstractNumId w:val="30"/>
  </w:num>
  <w:num w:numId="5">
    <w:abstractNumId w:val="11"/>
  </w:num>
  <w:num w:numId="6">
    <w:abstractNumId w:val="36"/>
  </w:num>
  <w:num w:numId="7">
    <w:abstractNumId w:val="16"/>
  </w:num>
  <w:num w:numId="8">
    <w:abstractNumId w:val="4"/>
  </w:num>
  <w:num w:numId="9">
    <w:abstractNumId w:val="12"/>
  </w:num>
  <w:num w:numId="10">
    <w:abstractNumId w:val="1"/>
  </w:num>
  <w:num w:numId="11">
    <w:abstractNumId w:val="42"/>
  </w:num>
  <w:num w:numId="12">
    <w:abstractNumId w:val="28"/>
  </w:num>
  <w:num w:numId="13">
    <w:abstractNumId w:val="19"/>
  </w:num>
  <w:num w:numId="14">
    <w:abstractNumId w:val="17"/>
  </w:num>
  <w:num w:numId="15">
    <w:abstractNumId w:val="7"/>
  </w:num>
  <w:num w:numId="16">
    <w:abstractNumId w:val="10"/>
  </w:num>
  <w:num w:numId="17">
    <w:abstractNumId w:val="46"/>
  </w:num>
  <w:num w:numId="18">
    <w:abstractNumId w:val="41"/>
  </w:num>
  <w:num w:numId="19">
    <w:abstractNumId w:val="8"/>
  </w:num>
  <w:num w:numId="20">
    <w:abstractNumId w:val="24"/>
  </w:num>
  <w:num w:numId="21">
    <w:abstractNumId w:val="48"/>
  </w:num>
  <w:num w:numId="22">
    <w:abstractNumId w:val="21"/>
  </w:num>
  <w:num w:numId="23">
    <w:abstractNumId w:val="0"/>
  </w:num>
  <w:num w:numId="24">
    <w:abstractNumId w:val="51"/>
  </w:num>
  <w:num w:numId="25">
    <w:abstractNumId w:val="53"/>
  </w:num>
  <w:num w:numId="26">
    <w:abstractNumId w:val="37"/>
  </w:num>
  <w:num w:numId="27">
    <w:abstractNumId w:val="45"/>
  </w:num>
  <w:num w:numId="28">
    <w:abstractNumId w:val="22"/>
  </w:num>
  <w:num w:numId="29">
    <w:abstractNumId w:val="18"/>
  </w:num>
  <w:num w:numId="30">
    <w:abstractNumId w:val="29"/>
  </w:num>
  <w:num w:numId="31">
    <w:abstractNumId w:val="32"/>
  </w:num>
  <w:num w:numId="32">
    <w:abstractNumId w:val="34"/>
  </w:num>
  <w:num w:numId="33">
    <w:abstractNumId w:val="43"/>
  </w:num>
  <w:num w:numId="34">
    <w:abstractNumId w:val="26"/>
  </w:num>
  <w:num w:numId="35">
    <w:abstractNumId w:val="9"/>
  </w:num>
  <w:num w:numId="36">
    <w:abstractNumId w:val="47"/>
  </w:num>
  <w:num w:numId="37">
    <w:abstractNumId w:val="39"/>
  </w:num>
  <w:num w:numId="38">
    <w:abstractNumId w:val="14"/>
  </w:num>
  <w:num w:numId="39">
    <w:abstractNumId w:val="20"/>
  </w:num>
  <w:num w:numId="40">
    <w:abstractNumId w:val="2"/>
  </w:num>
  <w:num w:numId="41">
    <w:abstractNumId w:val="40"/>
  </w:num>
  <w:num w:numId="42">
    <w:abstractNumId w:val="3"/>
  </w:num>
  <w:num w:numId="43">
    <w:abstractNumId w:val="38"/>
  </w:num>
  <w:num w:numId="44">
    <w:abstractNumId w:val="35"/>
  </w:num>
  <w:num w:numId="45">
    <w:abstractNumId w:val="31"/>
  </w:num>
  <w:num w:numId="46">
    <w:abstractNumId w:val="5"/>
  </w:num>
  <w:num w:numId="47">
    <w:abstractNumId w:val="33"/>
  </w:num>
  <w:num w:numId="48">
    <w:abstractNumId w:val="44"/>
  </w:num>
  <w:num w:numId="49">
    <w:abstractNumId w:val="23"/>
  </w:num>
  <w:num w:numId="50">
    <w:abstractNumId w:val="25"/>
  </w:num>
  <w:num w:numId="51">
    <w:abstractNumId w:val="49"/>
  </w:num>
  <w:num w:numId="52">
    <w:abstractNumId w:val="27"/>
  </w:num>
  <w:num w:numId="53">
    <w:abstractNumId w:val="13"/>
  </w:num>
  <w:num w:numId="54">
    <w:abstractNumId w:val="15"/>
  </w:num>
  <w:numIdMacAtCleanup w:val="4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attachedTemplate r:id="rId1"/>
  <w:defaultTabStop w:val="708"/>
  <w:hyphenationZone w:val="425"/>
  <w:characterSpacingControl w:val="doNotCompress"/>
  <w:compat/>
  <w:rsids>
    <w:rsidRoot w:val="003F7165"/>
    <w:rsid w:val="000033DC"/>
    <w:rsid w:val="0000404D"/>
    <w:rsid w:val="00006DC8"/>
    <w:rsid w:val="00010270"/>
    <w:rsid w:val="00011D54"/>
    <w:rsid w:val="00014E6D"/>
    <w:rsid w:val="00016BEC"/>
    <w:rsid w:val="00023748"/>
    <w:rsid w:val="00024705"/>
    <w:rsid w:val="00033C41"/>
    <w:rsid w:val="000344A9"/>
    <w:rsid w:val="00034EBA"/>
    <w:rsid w:val="00035DEB"/>
    <w:rsid w:val="000374DB"/>
    <w:rsid w:val="000468BA"/>
    <w:rsid w:val="00051749"/>
    <w:rsid w:val="0005233B"/>
    <w:rsid w:val="000551B3"/>
    <w:rsid w:val="000560A1"/>
    <w:rsid w:val="000577D0"/>
    <w:rsid w:val="00060CE5"/>
    <w:rsid w:val="000616F3"/>
    <w:rsid w:val="00062207"/>
    <w:rsid w:val="00066319"/>
    <w:rsid w:val="0006637D"/>
    <w:rsid w:val="00070D66"/>
    <w:rsid w:val="000711B8"/>
    <w:rsid w:val="000737F6"/>
    <w:rsid w:val="0007382E"/>
    <w:rsid w:val="00073851"/>
    <w:rsid w:val="0007468B"/>
    <w:rsid w:val="000850FB"/>
    <w:rsid w:val="00091B2E"/>
    <w:rsid w:val="0009207B"/>
    <w:rsid w:val="00092172"/>
    <w:rsid w:val="00092488"/>
    <w:rsid w:val="00093AB1"/>
    <w:rsid w:val="00096A63"/>
    <w:rsid w:val="000A3E89"/>
    <w:rsid w:val="000B7D57"/>
    <w:rsid w:val="000C6B6E"/>
    <w:rsid w:val="000C71DB"/>
    <w:rsid w:val="000D31CC"/>
    <w:rsid w:val="000D4E2B"/>
    <w:rsid w:val="000E25CC"/>
    <w:rsid w:val="000E2D3E"/>
    <w:rsid w:val="000E6458"/>
    <w:rsid w:val="000F04E0"/>
    <w:rsid w:val="000F0955"/>
    <w:rsid w:val="000F10A4"/>
    <w:rsid w:val="000F12A1"/>
    <w:rsid w:val="000F2787"/>
    <w:rsid w:val="000F6626"/>
    <w:rsid w:val="000F6E1C"/>
    <w:rsid w:val="00102A39"/>
    <w:rsid w:val="00111D6F"/>
    <w:rsid w:val="00113EFF"/>
    <w:rsid w:val="00122CF3"/>
    <w:rsid w:val="00125E0E"/>
    <w:rsid w:val="00133BA1"/>
    <w:rsid w:val="00134613"/>
    <w:rsid w:val="00134BFB"/>
    <w:rsid w:val="00135EBD"/>
    <w:rsid w:val="001361FA"/>
    <w:rsid w:val="00140B08"/>
    <w:rsid w:val="00140C37"/>
    <w:rsid w:val="00146514"/>
    <w:rsid w:val="00147360"/>
    <w:rsid w:val="00150620"/>
    <w:rsid w:val="00154833"/>
    <w:rsid w:val="0016322E"/>
    <w:rsid w:val="0016368E"/>
    <w:rsid w:val="0016418A"/>
    <w:rsid w:val="00165DF9"/>
    <w:rsid w:val="001663FA"/>
    <w:rsid w:val="001709EB"/>
    <w:rsid w:val="00170C37"/>
    <w:rsid w:val="00173DDC"/>
    <w:rsid w:val="00180B5B"/>
    <w:rsid w:val="00183633"/>
    <w:rsid w:val="00187DE9"/>
    <w:rsid w:val="00194EB6"/>
    <w:rsid w:val="0019619C"/>
    <w:rsid w:val="001A7255"/>
    <w:rsid w:val="001B04B0"/>
    <w:rsid w:val="001B4AD0"/>
    <w:rsid w:val="001B5465"/>
    <w:rsid w:val="001C0E83"/>
    <w:rsid w:val="001C2249"/>
    <w:rsid w:val="001C6002"/>
    <w:rsid w:val="001C712F"/>
    <w:rsid w:val="001D2949"/>
    <w:rsid w:val="001D4D4B"/>
    <w:rsid w:val="001D55DD"/>
    <w:rsid w:val="001D5848"/>
    <w:rsid w:val="001E04B9"/>
    <w:rsid w:val="001E05CA"/>
    <w:rsid w:val="001E168B"/>
    <w:rsid w:val="001E380F"/>
    <w:rsid w:val="001E3E77"/>
    <w:rsid w:val="00200B0C"/>
    <w:rsid w:val="00206075"/>
    <w:rsid w:val="00211CD8"/>
    <w:rsid w:val="00213559"/>
    <w:rsid w:val="00221318"/>
    <w:rsid w:val="00222C28"/>
    <w:rsid w:val="00230EFA"/>
    <w:rsid w:val="00233638"/>
    <w:rsid w:val="0024130C"/>
    <w:rsid w:val="00247951"/>
    <w:rsid w:val="00256D76"/>
    <w:rsid w:val="0025729D"/>
    <w:rsid w:val="00261DE3"/>
    <w:rsid w:val="002621CD"/>
    <w:rsid w:val="00262E95"/>
    <w:rsid w:val="0027166F"/>
    <w:rsid w:val="00273B34"/>
    <w:rsid w:val="00277A87"/>
    <w:rsid w:val="00277AEF"/>
    <w:rsid w:val="00281A86"/>
    <w:rsid w:val="00282F71"/>
    <w:rsid w:val="00283115"/>
    <w:rsid w:val="00284226"/>
    <w:rsid w:val="0028448A"/>
    <w:rsid w:val="00287ABD"/>
    <w:rsid w:val="0029224E"/>
    <w:rsid w:val="002937C8"/>
    <w:rsid w:val="002A0D7C"/>
    <w:rsid w:val="002A1D31"/>
    <w:rsid w:val="002A1F96"/>
    <w:rsid w:val="002A3BFF"/>
    <w:rsid w:val="002A6A66"/>
    <w:rsid w:val="002A7CBF"/>
    <w:rsid w:val="002B32EB"/>
    <w:rsid w:val="002B74AB"/>
    <w:rsid w:val="002C2A4C"/>
    <w:rsid w:val="002D2074"/>
    <w:rsid w:val="002D3517"/>
    <w:rsid w:val="002E2CA3"/>
    <w:rsid w:val="002E33A1"/>
    <w:rsid w:val="002E50F9"/>
    <w:rsid w:val="002E59CC"/>
    <w:rsid w:val="002E7ABE"/>
    <w:rsid w:val="002F15B4"/>
    <w:rsid w:val="002F6901"/>
    <w:rsid w:val="003021C0"/>
    <w:rsid w:val="003049B1"/>
    <w:rsid w:val="00305D03"/>
    <w:rsid w:val="00310E61"/>
    <w:rsid w:val="00316B47"/>
    <w:rsid w:val="00323544"/>
    <w:rsid w:val="00324432"/>
    <w:rsid w:val="00326574"/>
    <w:rsid w:val="00334D13"/>
    <w:rsid w:val="00336B1A"/>
    <w:rsid w:val="003518F9"/>
    <w:rsid w:val="003531AB"/>
    <w:rsid w:val="00355439"/>
    <w:rsid w:val="0036392F"/>
    <w:rsid w:val="00364C56"/>
    <w:rsid w:val="003735F3"/>
    <w:rsid w:val="003736CB"/>
    <w:rsid w:val="00373F52"/>
    <w:rsid w:val="00380A69"/>
    <w:rsid w:val="00383E22"/>
    <w:rsid w:val="00386839"/>
    <w:rsid w:val="003872C9"/>
    <w:rsid w:val="0039292D"/>
    <w:rsid w:val="00397A77"/>
    <w:rsid w:val="003A2B41"/>
    <w:rsid w:val="003B3B95"/>
    <w:rsid w:val="003B549E"/>
    <w:rsid w:val="003C1209"/>
    <w:rsid w:val="003C1E6D"/>
    <w:rsid w:val="003C2FCA"/>
    <w:rsid w:val="003D07F2"/>
    <w:rsid w:val="003D25C5"/>
    <w:rsid w:val="003D4926"/>
    <w:rsid w:val="003E1475"/>
    <w:rsid w:val="003E42E0"/>
    <w:rsid w:val="003E64B4"/>
    <w:rsid w:val="003E6A83"/>
    <w:rsid w:val="003E6C42"/>
    <w:rsid w:val="003E753A"/>
    <w:rsid w:val="003F2AAC"/>
    <w:rsid w:val="003F7165"/>
    <w:rsid w:val="003F772C"/>
    <w:rsid w:val="0040271D"/>
    <w:rsid w:val="004037BF"/>
    <w:rsid w:val="00403B9F"/>
    <w:rsid w:val="004111AC"/>
    <w:rsid w:val="00426380"/>
    <w:rsid w:val="00427D29"/>
    <w:rsid w:val="00427F59"/>
    <w:rsid w:val="0043445D"/>
    <w:rsid w:val="00436447"/>
    <w:rsid w:val="004459F0"/>
    <w:rsid w:val="0045134F"/>
    <w:rsid w:val="0045233E"/>
    <w:rsid w:val="00452F9A"/>
    <w:rsid w:val="00454A96"/>
    <w:rsid w:val="00454BEF"/>
    <w:rsid w:val="004555A7"/>
    <w:rsid w:val="0045722A"/>
    <w:rsid w:val="00460385"/>
    <w:rsid w:val="00461CA5"/>
    <w:rsid w:val="00472024"/>
    <w:rsid w:val="004743BE"/>
    <w:rsid w:val="004745E6"/>
    <w:rsid w:val="004763C6"/>
    <w:rsid w:val="00476706"/>
    <w:rsid w:val="0047793A"/>
    <w:rsid w:val="00481D0B"/>
    <w:rsid w:val="00483EFC"/>
    <w:rsid w:val="00484C27"/>
    <w:rsid w:val="004932F9"/>
    <w:rsid w:val="00493A6B"/>
    <w:rsid w:val="00495797"/>
    <w:rsid w:val="00496C30"/>
    <w:rsid w:val="004A5067"/>
    <w:rsid w:val="004A516D"/>
    <w:rsid w:val="004A5CF4"/>
    <w:rsid w:val="004A6B07"/>
    <w:rsid w:val="004B17D2"/>
    <w:rsid w:val="004B2448"/>
    <w:rsid w:val="004B358D"/>
    <w:rsid w:val="004B7CAC"/>
    <w:rsid w:val="004C6F96"/>
    <w:rsid w:val="004C7589"/>
    <w:rsid w:val="004D12A0"/>
    <w:rsid w:val="004D57BF"/>
    <w:rsid w:val="004E4AEB"/>
    <w:rsid w:val="004F0C88"/>
    <w:rsid w:val="004F3B9C"/>
    <w:rsid w:val="004F557F"/>
    <w:rsid w:val="004F7B75"/>
    <w:rsid w:val="0050131A"/>
    <w:rsid w:val="00501C72"/>
    <w:rsid w:val="005055F1"/>
    <w:rsid w:val="00505876"/>
    <w:rsid w:val="00506A1E"/>
    <w:rsid w:val="00510412"/>
    <w:rsid w:val="00514FEE"/>
    <w:rsid w:val="00515316"/>
    <w:rsid w:val="00524AE3"/>
    <w:rsid w:val="00527C06"/>
    <w:rsid w:val="00537E94"/>
    <w:rsid w:val="00547321"/>
    <w:rsid w:val="0054778E"/>
    <w:rsid w:val="005522EF"/>
    <w:rsid w:val="00552F84"/>
    <w:rsid w:val="00564AA8"/>
    <w:rsid w:val="0057135B"/>
    <w:rsid w:val="00571A79"/>
    <w:rsid w:val="00577736"/>
    <w:rsid w:val="0058392C"/>
    <w:rsid w:val="00583A5A"/>
    <w:rsid w:val="00583AF8"/>
    <w:rsid w:val="00587EDB"/>
    <w:rsid w:val="00592DDF"/>
    <w:rsid w:val="005A2ECF"/>
    <w:rsid w:val="005A3E82"/>
    <w:rsid w:val="005A4FC9"/>
    <w:rsid w:val="005A7F95"/>
    <w:rsid w:val="005B01A8"/>
    <w:rsid w:val="005B01DA"/>
    <w:rsid w:val="005B0D8D"/>
    <w:rsid w:val="005B1591"/>
    <w:rsid w:val="005B3090"/>
    <w:rsid w:val="005B74FB"/>
    <w:rsid w:val="005B77A1"/>
    <w:rsid w:val="005C297D"/>
    <w:rsid w:val="005C3D21"/>
    <w:rsid w:val="005C47B7"/>
    <w:rsid w:val="005D23A9"/>
    <w:rsid w:val="005D25B0"/>
    <w:rsid w:val="005D2B47"/>
    <w:rsid w:val="005D4171"/>
    <w:rsid w:val="005D7928"/>
    <w:rsid w:val="005E09DB"/>
    <w:rsid w:val="005F0EE5"/>
    <w:rsid w:val="006003D7"/>
    <w:rsid w:val="00601FAF"/>
    <w:rsid w:val="00611D61"/>
    <w:rsid w:val="00622D66"/>
    <w:rsid w:val="006237A6"/>
    <w:rsid w:val="006274C5"/>
    <w:rsid w:val="00631AFC"/>
    <w:rsid w:val="006333DF"/>
    <w:rsid w:val="00634AB5"/>
    <w:rsid w:val="00636B73"/>
    <w:rsid w:val="00636F1A"/>
    <w:rsid w:val="00644383"/>
    <w:rsid w:val="00647EE9"/>
    <w:rsid w:val="0066091A"/>
    <w:rsid w:val="00664845"/>
    <w:rsid w:val="00664BD3"/>
    <w:rsid w:val="00666B2C"/>
    <w:rsid w:val="006743B3"/>
    <w:rsid w:val="006774CE"/>
    <w:rsid w:val="006A29CE"/>
    <w:rsid w:val="006A6449"/>
    <w:rsid w:val="006B06FB"/>
    <w:rsid w:val="006B6894"/>
    <w:rsid w:val="006C1CE0"/>
    <w:rsid w:val="006C2027"/>
    <w:rsid w:val="006C46CB"/>
    <w:rsid w:val="006D0CB2"/>
    <w:rsid w:val="006D3A48"/>
    <w:rsid w:val="006D512E"/>
    <w:rsid w:val="006D5CC6"/>
    <w:rsid w:val="006E3EEE"/>
    <w:rsid w:val="006E7413"/>
    <w:rsid w:val="006F3B41"/>
    <w:rsid w:val="00701BA1"/>
    <w:rsid w:val="00704139"/>
    <w:rsid w:val="00705BB1"/>
    <w:rsid w:val="0070714D"/>
    <w:rsid w:val="00712088"/>
    <w:rsid w:val="0071529C"/>
    <w:rsid w:val="007155DF"/>
    <w:rsid w:val="00717B45"/>
    <w:rsid w:val="007242C9"/>
    <w:rsid w:val="0072572E"/>
    <w:rsid w:val="00725F23"/>
    <w:rsid w:val="0073222A"/>
    <w:rsid w:val="00732D2C"/>
    <w:rsid w:val="00737290"/>
    <w:rsid w:val="007421D9"/>
    <w:rsid w:val="00742453"/>
    <w:rsid w:val="00742FDD"/>
    <w:rsid w:val="007444B6"/>
    <w:rsid w:val="00746678"/>
    <w:rsid w:val="00752E9B"/>
    <w:rsid w:val="007545D3"/>
    <w:rsid w:val="00757C1C"/>
    <w:rsid w:val="007610A4"/>
    <w:rsid w:val="00767960"/>
    <w:rsid w:val="00771300"/>
    <w:rsid w:val="007720E2"/>
    <w:rsid w:val="0077281F"/>
    <w:rsid w:val="00775627"/>
    <w:rsid w:val="00775B7F"/>
    <w:rsid w:val="00777EA1"/>
    <w:rsid w:val="0078358F"/>
    <w:rsid w:val="00785689"/>
    <w:rsid w:val="00790F36"/>
    <w:rsid w:val="007A0AB5"/>
    <w:rsid w:val="007A2786"/>
    <w:rsid w:val="007A409E"/>
    <w:rsid w:val="007A48E8"/>
    <w:rsid w:val="007B0326"/>
    <w:rsid w:val="007B0BB9"/>
    <w:rsid w:val="007B40AE"/>
    <w:rsid w:val="007B542B"/>
    <w:rsid w:val="007C0BAC"/>
    <w:rsid w:val="007C39B1"/>
    <w:rsid w:val="007C3C9D"/>
    <w:rsid w:val="007D3C4E"/>
    <w:rsid w:val="007D61D7"/>
    <w:rsid w:val="007D707B"/>
    <w:rsid w:val="007E3609"/>
    <w:rsid w:val="007E5D51"/>
    <w:rsid w:val="007F00E6"/>
    <w:rsid w:val="007F156B"/>
    <w:rsid w:val="007F4DD8"/>
    <w:rsid w:val="00805273"/>
    <w:rsid w:val="00813466"/>
    <w:rsid w:val="008177F7"/>
    <w:rsid w:val="00820191"/>
    <w:rsid w:val="00821E4A"/>
    <w:rsid w:val="00823291"/>
    <w:rsid w:val="00834EF3"/>
    <w:rsid w:val="00836D9C"/>
    <w:rsid w:val="0084083D"/>
    <w:rsid w:val="008455AF"/>
    <w:rsid w:val="00847C14"/>
    <w:rsid w:val="00851B3B"/>
    <w:rsid w:val="008522CF"/>
    <w:rsid w:val="00855829"/>
    <w:rsid w:val="008575FC"/>
    <w:rsid w:val="00860B4E"/>
    <w:rsid w:val="0086162B"/>
    <w:rsid w:val="00862311"/>
    <w:rsid w:val="00873908"/>
    <w:rsid w:val="00875E0B"/>
    <w:rsid w:val="008912FF"/>
    <w:rsid w:val="00891781"/>
    <w:rsid w:val="008936B5"/>
    <w:rsid w:val="00893F77"/>
    <w:rsid w:val="008A0C15"/>
    <w:rsid w:val="008A1FD6"/>
    <w:rsid w:val="008B558C"/>
    <w:rsid w:val="008B5992"/>
    <w:rsid w:val="008C0F5A"/>
    <w:rsid w:val="008C19BA"/>
    <w:rsid w:val="008C46A4"/>
    <w:rsid w:val="008C54B1"/>
    <w:rsid w:val="008D07E8"/>
    <w:rsid w:val="008D2B20"/>
    <w:rsid w:val="008D2C1D"/>
    <w:rsid w:val="008D3785"/>
    <w:rsid w:val="008D78E8"/>
    <w:rsid w:val="008E27DF"/>
    <w:rsid w:val="008E5FEE"/>
    <w:rsid w:val="008E73FD"/>
    <w:rsid w:val="008F5796"/>
    <w:rsid w:val="009005C1"/>
    <w:rsid w:val="009011E5"/>
    <w:rsid w:val="00905FCE"/>
    <w:rsid w:val="0090750F"/>
    <w:rsid w:val="00911560"/>
    <w:rsid w:val="00916280"/>
    <w:rsid w:val="0091767C"/>
    <w:rsid w:val="009210EB"/>
    <w:rsid w:val="00922749"/>
    <w:rsid w:val="009258CF"/>
    <w:rsid w:val="00926E91"/>
    <w:rsid w:val="009310C3"/>
    <w:rsid w:val="009329CC"/>
    <w:rsid w:val="00933C83"/>
    <w:rsid w:val="00934D65"/>
    <w:rsid w:val="00936414"/>
    <w:rsid w:val="00936C94"/>
    <w:rsid w:val="0094280B"/>
    <w:rsid w:val="00947A4A"/>
    <w:rsid w:val="009526F5"/>
    <w:rsid w:val="00952C84"/>
    <w:rsid w:val="009728D3"/>
    <w:rsid w:val="00977C46"/>
    <w:rsid w:val="00981EC5"/>
    <w:rsid w:val="00984E45"/>
    <w:rsid w:val="00985A8E"/>
    <w:rsid w:val="00986AA6"/>
    <w:rsid w:val="00990CAF"/>
    <w:rsid w:val="009963B9"/>
    <w:rsid w:val="0099683C"/>
    <w:rsid w:val="009A0EB2"/>
    <w:rsid w:val="009A0FE4"/>
    <w:rsid w:val="009A17FE"/>
    <w:rsid w:val="009A2127"/>
    <w:rsid w:val="009A24F2"/>
    <w:rsid w:val="009A74C3"/>
    <w:rsid w:val="009B2071"/>
    <w:rsid w:val="009B430F"/>
    <w:rsid w:val="009B4A6D"/>
    <w:rsid w:val="009B7FBA"/>
    <w:rsid w:val="009C433E"/>
    <w:rsid w:val="009C4ECF"/>
    <w:rsid w:val="009D01F5"/>
    <w:rsid w:val="009D05E2"/>
    <w:rsid w:val="009D0D4A"/>
    <w:rsid w:val="009D1852"/>
    <w:rsid w:val="009D2A9E"/>
    <w:rsid w:val="009D3A4C"/>
    <w:rsid w:val="009D445E"/>
    <w:rsid w:val="009D7123"/>
    <w:rsid w:val="009D75A0"/>
    <w:rsid w:val="009E0ED2"/>
    <w:rsid w:val="009E3009"/>
    <w:rsid w:val="009E3A85"/>
    <w:rsid w:val="009E449B"/>
    <w:rsid w:val="009F1BB5"/>
    <w:rsid w:val="009F442C"/>
    <w:rsid w:val="00A01149"/>
    <w:rsid w:val="00A018BD"/>
    <w:rsid w:val="00A0390B"/>
    <w:rsid w:val="00A0565F"/>
    <w:rsid w:val="00A0741E"/>
    <w:rsid w:val="00A10081"/>
    <w:rsid w:val="00A13F31"/>
    <w:rsid w:val="00A215EE"/>
    <w:rsid w:val="00A2694C"/>
    <w:rsid w:val="00A26E8F"/>
    <w:rsid w:val="00A3131E"/>
    <w:rsid w:val="00A31C97"/>
    <w:rsid w:val="00A36B99"/>
    <w:rsid w:val="00A46614"/>
    <w:rsid w:val="00A46ABF"/>
    <w:rsid w:val="00A51720"/>
    <w:rsid w:val="00A526EA"/>
    <w:rsid w:val="00A57F8A"/>
    <w:rsid w:val="00A711E4"/>
    <w:rsid w:val="00A73BED"/>
    <w:rsid w:val="00A76027"/>
    <w:rsid w:val="00A77C60"/>
    <w:rsid w:val="00A86284"/>
    <w:rsid w:val="00A87DCA"/>
    <w:rsid w:val="00A91B39"/>
    <w:rsid w:val="00A94AFD"/>
    <w:rsid w:val="00A956A3"/>
    <w:rsid w:val="00AB1A09"/>
    <w:rsid w:val="00AB6D32"/>
    <w:rsid w:val="00AC2C72"/>
    <w:rsid w:val="00AC3518"/>
    <w:rsid w:val="00AC7ED9"/>
    <w:rsid w:val="00AD6861"/>
    <w:rsid w:val="00AE107A"/>
    <w:rsid w:val="00AE156E"/>
    <w:rsid w:val="00AE7122"/>
    <w:rsid w:val="00AF0CCF"/>
    <w:rsid w:val="00AF4FA7"/>
    <w:rsid w:val="00AF5291"/>
    <w:rsid w:val="00B03937"/>
    <w:rsid w:val="00B04846"/>
    <w:rsid w:val="00B10D04"/>
    <w:rsid w:val="00B12409"/>
    <w:rsid w:val="00B12A44"/>
    <w:rsid w:val="00B26679"/>
    <w:rsid w:val="00B30EBE"/>
    <w:rsid w:val="00B33DD6"/>
    <w:rsid w:val="00B50B3A"/>
    <w:rsid w:val="00B519B5"/>
    <w:rsid w:val="00B519DE"/>
    <w:rsid w:val="00B53CC0"/>
    <w:rsid w:val="00B67FDE"/>
    <w:rsid w:val="00B72CE8"/>
    <w:rsid w:val="00B812B6"/>
    <w:rsid w:val="00B8451D"/>
    <w:rsid w:val="00B902ED"/>
    <w:rsid w:val="00B91A1F"/>
    <w:rsid w:val="00B93D6A"/>
    <w:rsid w:val="00B95E84"/>
    <w:rsid w:val="00B95FB9"/>
    <w:rsid w:val="00B962DA"/>
    <w:rsid w:val="00B96DF2"/>
    <w:rsid w:val="00BA07F2"/>
    <w:rsid w:val="00BA1797"/>
    <w:rsid w:val="00BA64E6"/>
    <w:rsid w:val="00BA7C9E"/>
    <w:rsid w:val="00BB324F"/>
    <w:rsid w:val="00BC701F"/>
    <w:rsid w:val="00BD5DB4"/>
    <w:rsid w:val="00BE5CF7"/>
    <w:rsid w:val="00BE68AB"/>
    <w:rsid w:val="00BF2B02"/>
    <w:rsid w:val="00BF2D62"/>
    <w:rsid w:val="00BF3CE1"/>
    <w:rsid w:val="00BF6F8E"/>
    <w:rsid w:val="00BF7767"/>
    <w:rsid w:val="00C019A1"/>
    <w:rsid w:val="00C11B89"/>
    <w:rsid w:val="00C1557E"/>
    <w:rsid w:val="00C169A3"/>
    <w:rsid w:val="00C20354"/>
    <w:rsid w:val="00C2168F"/>
    <w:rsid w:val="00C22D51"/>
    <w:rsid w:val="00C22E1D"/>
    <w:rsid w:val="00C27F72"/>
    <w:rsid w:val="00C311C8"/>
    <w:rsid w:val="00C315D7"/>
    <w:rsid w:val="00C33FAD"/>
    <w:rsid w:val="00C36307"/>
    <w:rsid w:val="00C466B3"/>
    <w:rsid w:val="00C51325"/>
    <w:rsid w:val="00C513F0"/>
    <w:rsid w:val="00C53308"/>
    <w:rsid w:val="00C5357E"/>
    <w:rsid w:val="00C539C9"/>
    <w:rsid w:val="00C575ED"/>
    <w:rsid w:val="00C61978"/>
    <w:rsid w:val="00C62813"/>
    <w:rsid w:val="00C63AD4"/>
    <w:rsid w:val="00C729B6"/>
    <w:rsid w:val="00C7597F"/>
    <w:rsid w:val="00C76014"/>
    <w:rsid w:val="00C81FE7"/>
    <w:rsid w:val="00C8261C"/>
    <w:rsid w:val="00C85CCD"/>
    <w:rsid w:val="00C85DF2"/>
    <w:rsid w:val="00C87BB6"/>
    <w:rsid w:val="00C95E54"/>
    <w:rsid w:val="00C97748"/>
    <w:rsid w:val="00CA28B8"/>
    <w:rsid w:val="00CA4B39"/>
    <w:rsid w:val="00CA4B5F"/>
    <w:rsid w:val="00CA5870"/>
    <w:rsid w:val="00CA618C"/>
    <w:rsid w:val="00CB00EB"/>
    <w:rsid w:val="00CB1C71"/>
    <w:rsid w:val="00CB32F1"/>
    <w:rsid w:val="00CB60BD"/>
    <w:rsid w:val="00CC2C9A"/>
    <w:rsid w:val="00CC7830"/>
    <w:rsid w:val="00CD6384"/>
    <w:rsid w:val="00CD6456"/>
    <w:rsid w:val="00CE29D4"/>
    <w:rsid w:val="00CF4312"/>
    <w:rsid w:val="00CF5866"/>
    <w:rsid w:val="00D022DE"/>
    <w:rsid w:val="00D02FE6"/>
    <w:rsid w:val="00D06E7D"/>
    <w:rsid w:val="00D11E88"/>
    <w:rsid w:val="00D13543"/>
    <w:rsid w:val="00D13A91"/>
    <w:rsid w:val="00D1481E"/>
    <w:rsid w:val="00D1551A"/>
    <w:rsid w:val="00D165C2"/>
    <w:rsid w:val="00D168F1"/>
    <w:rsid w:val="00D168FE"/>
    <w:rsid w:val="00D201BA"/>
    <w:rsid w:val="00D211C8"/>
    <w:rsid w:val="00D21D4F"/>
    <w:rsid w:val="00D23E64"/>
    <w:rsid w:val="00D2484D"/>
    <w:rsid w:val="00D249E0"/>
    <w:rsid w:val="00D2527B"/>
    <w:rsid w:val="00D3330C"/>
    <w:rsid w:val="00D34C1A"/>
    <w:rsid w:val="00D35BE8"/>
    <w:rsid w:val="00D4277D"/>
    <w:rsid w:val="00D4418C"/>
    <w:rsid w:val="00D448EE"/>
    <w:rsid w:val="00D477BC"/>
    <w:rsid w:val="00D5023E"/>
    <w:rsid w:val="00D52536"/>
    <w:rsid w:val="00D57D36"/>
    <w:rsid w:val="00D63652"/>
    <w:rsid w:val="00D63F32"/>
    <w:rsid w:val="00D64410"/>
    <w:rsid w:val="00D66EBA"/>
    <w:rsid w:val="00D71D5F"/>
    <w:rsid w:val="00D767B5"/>
    <w:rsid w:val="00D87B5A"/>
    <w:rsid w:val="00D90536"/>
    <w:rsid w:val="00D975B1"/>
    <w:rsid w:val="00D97EB1"/>
    <w:rsid w:val="00DA4321"/>
    <w:rsid w:val="00DB0210"/>
    <w:rsid w:val="00DB12DA"/>
    <w:rsid w:val="00DB5026"/>
    <w:rsid w:val="00DC07CE"/>
    <w:rsid w:val="00DC3569"/>
    <w:rsid w:val="00DC6A88"/>
    <w:rsid w:val="00DD0047"/>
    <w:rsid w:val="00DD1BE4"/>
    <w:rsid w:val="00DD1DB2"/>
    <w:rsid w:val="00DD1E78"/>
    <w:rsid w:val="00DD1F4A"/>
    <w:rsid w:val="00DE21B0"/>
    <w:rsid w:val="00DE7C24"/>
    <w:rsid w:val="00DF133D"/>
    <w:rsid w:val="00DF2544"/>
    <w:rsid w:val="00DF2C93"/>
    <w:rsid w:val="00E01F46"/>
    <w:rsid w:val="00E031F2"/>
    <w:rsid w:val="00E04EC5"/>
    <w:rsid w:val="00E07339"/>
    <w:rsid w:val="00E135C4"/>
    <w:rsid w:val="00E17549"/>
    <w:rsid w:val="00E177CD"/>
    <w:rsid w:val="00E21AAB"/>
    <w:rsid w:val="00E232E8"/>
    <w:rsid w:val="00E24238"/>
    <w:rsid w:val="00E25151"/>
    <w:rsid w:val="00E316D2"/>
    <w:rsid w:val="00E33E4A"/>
    <w:rsid w:val="00E371D2"/>
    <w:rsid w:val="00E566EA"/>
    <w:rsid w:val="00E61967"/>
    <w:rsid w:val="00E61A4B"/>
    <w:rsid w:val="00E61B62"/>
    <w:rsid w:val="00E6233C"/>
    <w:rsid w:val="00E63FB7"/>
    <w:rsid w:val="00E673C7"/>
    <w:rsid w:val="00E71DA9"/>
    <w:rsid w:val="00E741DC"/>
    <w:rsid w:val="00E75A32"/>
    <w:rsid w:val="00E82C83"/>
    <w:rsid w:val="00E846FB"/>
    <w:rsid w:val="00E93304"/>
    <w:rsid w:val="00E96CBC"/>
    <w:rsid w:val="00EA368A"/>
    <w:rsid w:val="00EA3BD2"/>
    <w:rsid w:val="00EA67FF"/>
    <w:rsid w:val="00EA7431"/>
    <w:rsid w:val="00EB0B42"/>
    <w:rsid w:val="00EB1C10"/>
    <w:rsid w:val="00EC0994"/>
    <w:rsid w:val="00EC127C"/>
    <w:rsid w:val="00EC3F71"/>
    <w:rsid w:val="00EC51A3"/>
    <w:rsid w:val="00EC69B0"/>
    <w:rsid w:val="00EC720C"/>
    <w:rsid w:val="00EC788E"/>
    <w:rsid w:val="00ED312F"/>
    <w:rsid w:val="00ED53D4"/>
    <w:rsid w:val="00ED6022"/>
    <w:rsid w:val="00ED68AA"/>
    <w:rsid w:val="00ED7CBA"/>
    <w:rsid w:val="00EE1FA6"/>
    <w:rsid w:val="00EE3CBC"/>
    <w:rsid w:val="00EE5DD5"/>
    <w:rsid w:val="00EE6B94"/>
    <w:rsid w:val="00EE7D3B"/>
    <w:rsid w:val="00EF21C3"/>
    <w:rsid w:val="00EF44EF"/>
    <w:rsid w:val="00EF728C"/>
    <w:rsid w:val="00F0114F"/>
    <w:rsid w:val="00F02778"/>
    <w:rsid w:val="00F03324"/>
    <w:rsid w:val="00F04872"/>
    <w:rsid w:val="00F21E27"/>
    <w:rsid w:val="00F24DDC"/>
    <w:rsid w:val="00F26789"/>
    <w:rsid w:val="00F302DF"/>
    <w:rsid w:val="00F40CFA"/>
    <w:rsid w:val="00F41BFB"/>
    <w:rsid w:val="00F43EDE"/>
    <w:rsid w:val="00F4457D"/>
    <w:rsid w:val="00F45AFD"/>
    <w:rsid w:val="00F505EE"/>
    <w:rsid w:val="00F516B7"/>
    <w:rsid w:val="00F54AA4"/>
    <w:rsid w:val="00F56501"/>
    <w:rsid w:val="00F5759D"/>
    <w:rsid w:val="00F60CC5"/>
    <w:rsid w:val="00F61612"/>
    <w:rsid w:val="00F6177C"/>
    <w:rsid w:val="00F62AB3"/>
    <w:rsid w:val="00F66DEC"/>
    <w:rsid w:val="00F67BB9"/>
    <w:rsid w:val="00F7354F"/>
    <w:rsid w:val="00F82E21"/>
    <w:rsid w:val="00F8347F"/>
    <w:rsid w:val="00F842B2"/>
    <w:rsid w:val="00F9076F"/>
    <w:rsid w:val="00F936B2"/>
    <w:rsid w:val="00F94EF7"/>
    <w:rsid w:val="00F94F27"/>
    <w:rsid w:val="00FA3C6E"/>
    <w:rsid w:val="00FB23F4"/>
    <w:rsid w:val="00FB3281"/>
    <w:rsid w:val="00FB5057"/>
    <w:rsid w:val="00FB5175"/>
    <w:rsid w:val="00FC36EA"/>
    <w:rsid w:val="00FC4A13"/>
    <w:rsid w:val="00FD4114"/>
    <w:rsid w:val="00FD6E65"/>
    <w:rsid w:val="00FE2E40"/>
    <w:rsid w:val="00FF4C75"/>
    <w:rsid w:val="00FF5F01"/>
    <w:rsid w:val="00FF63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2D66"/>
    <w:pPr>
      <w:spacing w:after="200" w:line="276" w:lineRule="auto"/>
    </w:pPr>
    <w:rPr>
      <w:sz w:val="22"/>
      <w:szCs w:val="22"/>
    </w:rPr>
  </w:style>
  <w:style w:type="paragraph" w:styleId="Ttulo1">
    <w:name w:val="heading 1"/>
    <w:basedOn w:val="Normal"/>
    <w:next w:val="Normal"/>
    <w:link w:val="Ttulo1Char"/>
    <w:uiPriority w:val="9"/>
    <w:qFormat/>
    <w:rsid w:val="004C7589"/>
    <w:pPr>
      <w:keepNext/>
      <w:keepLines/>
      <w:spacing w:before="480" w:after="0"/>
      <w:outlineLvl w:val="0"/>
    </w:pPr>
    <w:rPr>
      <w:rFonts w:ascii="Cambria" w:hAnsi="Cambria"/>
      <w:b/>
      <w:bCs/>
      <w:color w:val="376092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C7589"/>
    <w:rPr>
      <w:rFonts w:ascii="Cambria" w:eastAsia="Times New Roman" w:hAnsi="Cambria" w:cs="Times New Roman"/>
      <w:b/>
      <w:bCs/>
      <w:color w:val="376092"/>
      <w:sz w:val="28"/>
      <w:szCs w:val="28"/>
    </w:rPr>
  </w:style>
  <w:style w:type="paragraph" w:styleId="PargrafodaLista">
    <w:name w:val="List Paragraph"/>
    <w:basedOn w:val="Normal"/>
    <w:uiPriority w:val="34"/>
    <w:qFormat/>
    <w:rsid w:val="00805273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91781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531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531AB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58392C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mrio2">
    <w:name w:val="toc 2"/>
    <w:basedOn w:val="Normal"/>
    <w:next w:val="Normal"/>
    <w:uiPriority w:val="39"/>
    <w:rsid w:val="00A86284"/>
    <w:pPr>
      <w:suppressAutoHyphens/>
      <w:spacing w:before="120" w:after="0" w:line="240" w:lineRule="auto"/>
      <w:ind w:left="240"/>
    </w:pPr>
    <w:rPr>
      <w:rFonts w:ascii="Arial" w:hAnsi="Arial"/>
      <w:bCs/>
      <w:szCs w:val="26"/>
      <w:lang w:val="en-US" w:eastAsia="ar-SA"/>
    </w:rPr>
  </w:style>
  <w:style w:type="character" w:customStyle="1" w:styleId="apple-style-span">
    <w:name w:val="apple-style-span"/>
    <w:rsid w:val="00E6233C"/>
  </w:style>
  <w:style w:type="character" w:customStyle="1" w:styleId="apple-converted-space">
    <w:name w:val="apple-converted-space"/>
    <w:rsid w:val="00E6233C"/>
  </w:style>
  <w:style w:type="paragraph" w:styleId="SemEspaamento">
    <w:name w:val="No Spacing"/>
    <w:uiPriority w:val="1"/>
    <w:qFormat/>
    <w:rsid w:val="001E3E77"/>
    <w:rPr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paragraph" w:styleId="Ttulo1">
    <w:name w:val="heading 1"/>
    <w:basedOn w:val="Normal"/>
    <w:next w:val="Normal"/>
    <w:link w:val="Ttulo1Char"/>
    <w:uiPriority w:val="9"/>
    <w:qFormat/>
    <w:rsid w:val="004C7589"/>
    <w:pPr>
      <w:keepNext/>
      <w:keepLines/>
      <w:spacing w:before="480" w:after="0"/>
      <w:outlineLvl w:val="0"/>
    </w:pPr>
    <w:rPr>
      <w:rFonts w:ascii="Cambria" w:hAnsi="Cambria"/>
      <w:b/>
      <w:bCs/>
      <w:color w:val="376092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C7589"/>
    <w:rPr>
      <w:rFonts w:ascii="Cambria" w:eastAsia="Times New Roman" w:hAnsi="Cambria" w:cs="Times New Roman"/>
      <w:b/>
      <w:bCs/>
      <w:color w:val="376092"/>
      <w:sz w:val="28"/>
      <w:szCs w:val="28"/>
    </w:rPr>
  </w:style>
  <w:style w:type="paragraph" w:styleId="PargrafodaLista">
    <w:name w:val="List Paragraph"/>
    <w:basedOn w:val="Normal"/>
    <w:uiPriority w:val="34"/>
    <w:qFormat/>
    <w:rsid w:val="00805273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91781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531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531AB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58392C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mrio2">
    <w:name w:val="toc 2"/>
    <w:basedOn w:val="Normal"/>
    <w:next w:val="Normal"/>
    <w:uiPriority w:val="39"/>
    <w:rsid w:val="00A86284"/>
    <w:pPr>
      <w:suppressAutoHyphens/>
      <w:spacing w:before="120" w:after="0" w:line="240" w:lineRule="auto"/>
      <w:ind w:left="240"/>
    </w:pPr>
    <w:rPr>
      <w:rFonts w:ascii="Arial" w:hAnsi="Arial"/>
      <w:bCs/>
      <w:szCs w:val="26"/>
      <w:lang w:val="en-US" w:eastAsia="ar-SA"/>
    </w:rPr>
  </w:style>
  <w:style w:type="character" w:customStyle="1" w:styleId="apple-style-span">
    <w:name w:val="apple-style-span"/>
    <w:rsid w:val="00E6233C"/>
  </w:style>
  <w:style w:type="character" w:customStyle="1" w:styleId="apple-converted-space">
    <w:name w:val="apple-converted-space"/>
    <w:rsid w:val="00E6233C"/>
  </w:style>
  <w:style w:type="paragraph" w:styleId="SemEspaamento">
    <w:name w:val="No Spacing"/>
    <w:uiPriority w:val="1"/>
    <w:qFormat/>
    <w:rsid w:val="001E3E77"/>
    <w:rPr>
      <w:sz w:val="22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77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9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0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8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microsoft.com/office/2007/relationships/stylesWithEffects" Target="stylesWithEffects.xml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0903021\Desktop\GDD_-_Molde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outs:outSpaceData xmlns:outs="http://schemas.microsoft.com/office/2009/outspace/metadata">
  <outs:relatedDates>
    <outs:relatedDate>
      <outs:type>3</outs:type>
      <outs:displayName>Last Modified</outs:displayName>
      <outs:dateTime>2009-11-25T18:35:00Z</outs:dateTime>
      <outs:isPinned>true</outs:isPinned>
    </outs:relatedDate>
    <outs:relatedDate>
      <outs:type>2</outs:type>
      <outs:displayName>Created</outs:displayName>
      <outs:dateTime>2009-11-25T18:35:00Z</outs:dateTime>
      <outs:isPinned>true</outs:isPinned>
    </outs:relatedDate>
    <outs:relatedDate>
      <outs:type>4</outs:type>
      <outs:displayName>Last Printed</outs:displayName>
      <outs:dateTime/>
      <outs:isPinned>true</outs:isPinned>
    </outs:relatedDate>
  </outs:relatedDates>
  <outs:relatedDocuments>
    <outs:relatedDocument>
      <outs:type>2</outs:type>
      <outs:displayName>Other documents in current folder</outs:displayName>
      <outs:uri/>
      <outs:isPinned>true</outs:isPinned>
    </outs:relatedDocument>
  </outs:relatedDocuments>
  <outs:relatedPeople>
    <outs:relatedPeopleItem>
      <outs:category>Author</outs:category>
      <outs:people>
        <outs:relatedPerson>
          <outs:displayName>Zózimo Neto</outs:displayName>
          <outs:accountName/>
        </outs:relatedPerson>
      </outs:people>
      <outs:source>0</outs:source>
      <outs:isPinned>true</outs:isPinned>
    </outs:relatedPeopleItem>
    <outs:relatedPeopleItem>
      <outs:category>Last modified by</outs:category>
      <outs:people>
        <outs:relatedPerson>
          <outs:displayName>RafaelSales</outs:displayName>
          <outs:accountName/>
        </outs:relatedPerson>
      </outs:people>
      <outs:source>0</outs:source>
      <outs:isPinned>true</outs:isPinned>
    </outs:relatedPeopleItem>
    <outs:relatedPeopleItem>
      <outs:category>Manager</outs:category>
      <outs:people/>
      <outs:source>0</outs:source>
      <outs:isPinned>false</outs:isPinned>
    </outs:relatedPeopleItem>
  </outs:relatedPeople>
  <propertyMetadataList xmlns="http://schemas.microsoft.com/office/2009/outspace/metadata">
    <propertyMetadata>
      <type>0</type>
      <propertyId>2228224</propertyId>
      <propertyName/>
      <isPinned>true</isPinned>
    </propertyMetadata>
    <propertyMetadata>
      <type>0</type>
      <propertyId>589824</propertyId>
      <propertyName/>
      <isPinned>true</isPinned>
    </propertyMetadata>
    <propertyMetadata>
      <type>0</type>
      <propertyId>589825</propertyId>
      <propertyName/>
      <isPinned>true</isPinned>
    </propertyMetadata>
    <propertyMetadata>
      <type>0</type>
      <propertyId>786432</propertyId>
      <propertyName/>
      <isPinned>true</isPinned>
    </propertyMetadata>
    <propertyMetadata>
      <type>0</type>
      <propertyId>14</propertyId>
      <propertyName/>
      <isPinned>true</isPinned>
    </propertyMetadata>
    <propertyMetadata>
      <type>0</type>
      <propertyId>8</propertyId>
      <propertyName/>
      <isPinned>true</isPinned>
    </propertyMetadata>
    <propertyMetadata>
      <type>0</type>
      <propertyId>6</propertyId>
      <propertyName/>
      <isPinned>true</isPinned>
    </propertyMetadata>
    <propertyMetadata>
      <type>0</type>
      <propertyId>655365</propertyId>
      <propertyName/>
      <isPinned>false</isPinned>
    </propertyMetadata>
    <propertyMetadata>
      <type>0</type>
      <propertyId>1</propertyId>
      <propertyName/>
      <isPinned>false</isPinned>
    </propertyMetadata>
    <propertyMetadata>
      <type>0</type>
      <propertyId>0</propertyId>
      <propertyName/>
      <isPinned>false</isPinned>
    </propertyMetadata>
    <propertyMetadata>
      <type>0</type>
      <propertyId>13</propertyId>
      <propertyName/>
      <isPinned>false</isPinned>
    </propertyMetadata>
    <propertyMetadata>
      <type>0</type>
      <propertyId>1179653</propertyId>
      <propertyName/>
      <isPinned>false</isPinned>
    </propertyMetadata>
    <propertyMetadata>
      <type>0</type>
      <propertyId>22</propertyId>
      <propertyName/>
      <isPinned>false</isPinned>
    </propertyMetadata>
  </propertyMetadataList>
  <outs:corruptMetadataWasLost/>
</outs:outSpace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C03941-5805-46AA-B241-88AA0ECDEED0}">
  <ds:schemaRefs>
    <ds:schemaRef ds:uri="http://schemas.microsoft.com/office/2009/outspace/metadata"/>
  </ds:schemaRefs>
</ds:datastoreItem>
</file>

<file path=customXml/itemProps2.xml><?xml version="1.0" encoding="utf-8"?>
<ds:datastoreItem xmlns:ds="http://schemas.openxmlformats.org/officeDocument/2006/customXml" ds:itemID="{4C2F4E9C-9BD4-4453-9558-E0DA7E7C8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GDD_-_Molde</Template>
  <TotalTime>47</TotalTime>
  <Pages>19</Pages>
  <Words>2248</Words>
  <Characters>12145</Characters>
  <Application>Microsoft Office Word</Application>
  <DocSecurity>0</DocSecurity>
  <Lines>101</Lines>
  <Paragraphs>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14365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Universidade Positivo</dc:creator>
  <cp:lastModifiedBy>Giraia</cp:lastModifiedBy>
  <cp:revision>5</cp:revision>
  <dcterms:created xsi:type="dcterms:W3CDTF">2011-10-07T14:36:00Z</dcterms:created>
  <dcterms:modified xsi:type="dcterms:W3CDTF">2011-10-27T16:59:00Z</dcterms:modified>
</cp:coreProperties>
</file>